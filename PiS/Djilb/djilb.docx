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DB2E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МИНИСТЕРСТВО НАУКИ И ВЫСШЕГО ОБРАЗОВАНИЯ РФ</w:t>
      </w:r>
    </w:p>
    <w:p w14:paraId="49485DE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ФГБОУ ВО «БРЯНСКИЙ ГОСУДВЕННЫЙ ТЕХНИЧЕСКИЙ УНИВЕРСИТЕТ»</w:t>
      </w:r>
    </w:p>
    <w:p w14:paraId="176033A3" w14:textId="0C3D8199" w:rsidR="001E1B29" w:rsidRPr="00FA2BA2" w:rsidRDefault="001E1B29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Кафедра «</w:t>
      </w:r>
      <w:r w:rsidRPr="001E1B29">
        <w:rPr>
          <w:rFonts w:eastAsia="Calibri" w:cs="Times New Roman"/>
          <w:b/>
          <w:color w:val="333333"/>
          <w:szCs w:val="28"/>
          <w:shd w:val="clear" w:color="auto" w:fill="FFFFFF"/>
        </w:rPr>
        <w:t>Информатика и вычислительная техника</w:t>
      </w:r>
      <w:r w:rsidRPr="001E1B29">
        <w:rPr>
          <w:rFonts w:eastAsia="Calibri" w:cs="Times New Roman"/>
          <w:b/>
          <w:bCs/>
          <w:szCs w:val="28"/>
        </w:rPr>
        <w:t>»</w:t>
      </w:r>
    </w:p>
    <w:p w14:paraId="03AA5FEB" w14:textId="77777777" w:rsidR="007A03C0" w:rsidRPr="00FA2BA2" w:rsidRDefault="007A03C0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</w:p>
    <w:p w14:paraId="2AF58ABC" w14:textId="28D81C4D" w:rsidR="008629CB" w:rsidRDefault="00F059CC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  <w:r>
        <w:rPr>
          <w:rFonts w:eastAsia="Calibri" w:cs="Times New Roman"/>
          <w:b/>
          <w:bCs/>
          <w:sz w:val="48"/>
          <w:szCs w:val="48"/>
        </w:rPr>
        <w:t>Лабораторная работа №</w:t>
      </w:r>
      <w:r w:rsidR="00E84B41">
        <w:rPr>
          <w:rFonts w:eastAsia="Calibri" w:cs="Times New Roman"/>
          <w:b/>
          <w:bCs/>
          <w:sz w:val="48"/>
          <w:szCs w:val="48"/>
        </w:rPr>
        <w:t>1</w:t>
      </w:r>
      <w:r w:rsidR="001E1B29" w:rsidRPr="001E1B29">
        <w:rPr>
          <w:rFonts w:eastAsia="Calibri" w:cs="Times New Roman"/>
          <w:sz w:val="40"/>
          <w:szCs w:val="40"/>
        </w:rPr>
        <w:tab/>
      </w:r>
      <w:r w:rsidR="001E1B29" w:rsidRPr="001E1B29">
        <w:rPr>
          <w:rFonts w:eastAsia="Calibri" w:cs="Times New Roman"/>
          <w:sz w:val="40"/>
          <w:szCs w:val="40"/>
        </w:rPr>
        <w:tab/>
      </w:r>
    </w:p>
    <w:p w14:paraId="0ED58CA2" w14:textId="77777777" w:rsidR="008629CB" w:rsidRPr="008629CB" w:rsidRDefault="008629CB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</w:p>
    <w:p w14:paraId="0C1E1CE5" w14:textId="489E008F" w:rsidR="001E1B29" w:rsidRPr="00E20745" w:rsidRDefault="00E20745" w:rsidP="001400EC">
      <w:pPr>
        <w:spacing w:line="240" w:lineRule="auto"/>
        <w:ind w:firstLine="0"/>
        <w:rPr>
          <w:rFonts w:eastAsia="Times New Roman" w:cs="Times New Roman"/>
          <w:b/>
          <w:bCs/>
          <w:sz w:val="40"/>
          <w:szCs w:val="40"/>
          <w:lang w:eastAsia="ru-RU"/>
        </w:rPr>
      </w:pPr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“</w:t>
      </w:r>
      <w:r>
        <w:rPr>
          <w:rFonts w:eastAsia="Times New Roman" w:cs="Times New Roman"/>
          <w:b/>
          <w:bCs/>
          <w:sz w:val="40"/>
          <w:szCs w:val="40"/>
          <w:lang w:eastAsia="ru-RU"/>
        </w:rPr>
        <w:t>Оценка характеристик программ на основе лексического анализа метрики Джилба</w:t>
      </w:r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”</w:t>
      </w:r>
    </w:p>
    <w:p w14:paraId="7A472593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 w:val="36"/>
          <w:szCs w:val="28"/>
        </w:rPr>
      </w:pPr>
    </w:p>
    <w:p w14:paraId="167974F0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C87CA7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06F28AD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378287A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03B5899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666B50D2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Студент гр. О-23_ИВТ-1_по_Б</w:t>
      </w:r>
    </w:p>
    <w:p w14:paraId="3E087DA1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______________</w:t>
      </w:r>
      <w:proofErr w:type="spellStart"/>
      <w:r w:rsidRPr="001E1B29">
        <w:rPr>
          <w:rFonts w:eastAsia="Calibri" w:cs="Times New Roman"/>
          <w:szCs w:val="28"/>
        </w:rPr>
        <w:t>Дюбко</w:t>
      </w:r>
      <w:proofErr w:type="spellEnd"/>
      <w:r w:rsidRPr="001E1B29">
        <w:rPr>
          <w:rFonts w:eastAsia="Calibri" w:cs="Times New Roman"/>
          <w:szCs w:val="28"/>
        </w:rPr>
        <w:t xml:space="preserve"> Д.А.</w:t>
      </w:r>
    </w:p>
    <w:p w14:paraId="66C84E32" w14:textId="0A0D086F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proofErr w:type="gramStart"/>
      <w:r w:rsidRPr="001E1B29">
        <w:rPr>
          <w:rFonts w:eastAsia="Calibri" w:cs="Times New Roman"/>
          <w:b/>
          <w:bCs/>
          <w:szCs w:val="28"/>
        </w:rPr>
        <w:t>«</w:t>
      </w:r>
      <w:r w:rsidR="006A62C8">
        <w:rPr>
          <w:rFonts w:eastAsia="Calibri" w:cs="Times New Roman"/>
          <w:b/>
          <w:bCs/>
          <w:szCs w:val="28"/>
          <w:u w:val="single"/>
        </w:rPr>
        <w:t xml:space="preserve"> </w:t>
      </w:r>
      <w:r w:rsidR="00842FB0" w:rsidRPr="003D7598">
        <w:rPr>
          <w:rFonts w:eastAsia="Calibri" w:cs="Times New Roman"/>
          <w:b/>
          <w:bCs/>
          <w:szCs w:val="28"/>
          <w:u w:val="single"/>
        </w:rPr>
        <w:t>20</w:t>
      </w:r>
      <w:proofErr w:type="gramEnd"/>
      <w:r w:rsidRPr="001E1B29">
        <w:rPr>
          <w:rFonts w:eastAsia="Calibri" w:cs="Times New Roman"/>
          <w:b/>
          <w:bCs/>
          <w:szCs w:val="28"/>
        </w:rPr>
        <w:t xml:space="preserve">» </w:t>
      </w:r>
      <w:r w:rsidR="00F059CC">
        <w:rPr>
          <w:rFonts w:eastAsia="Calibri" w:cs="Times New Roman"/>
          <w:bCs/>
          <w:szCs w:val="28"/>
          <w:u w:val="single"/>
        </w:rPr>
        <w:t>сентября</w:t>
      </w:r>
      <w:r w:rsidRPr="001E1B29">
        <w:rPr>
          <w:rFonts w:eastAsia="Calibri" w:cs="Times New Roman"/>
          <w:bCs/>
          <w:szCs w:val="28"/>
        </w:rPr>
        <w:t xml:space="preserve"> 202</w:t>
      </w:r>
      <w:r w:rsidR="00842FB0" w:rsidRPr="003D7598">
        <w:rPr>
          <w:rFonts w:eastAsia="Calibri" w:cs="Times New Roman"/>
          <w:bCs/>
          <w:szCs w:val="28"/>
        </w:rPr>
        <w:t>6</w:t>
      </w:r>
      <w:r w:rsidRPr="001E1B29">
        <w:rPr>
          <w:rFonts w:eastAsia="Calibri" w:cs="Times New Roman"/>
          <w:bCs/>
          <w:szCs w:val="28"/>
        </w:rPr>
        <w:t xml:space="preserve"> г.</w:t>
      </w:r>
      <w:r w:rsidRPr="001E1B29">
        <w:rPr>
          <w:rFonts w:eastAsia="Calibri" w:cs="Times New Roman"/>
          <w:b/>
          <w:bCs/>
          <w:szCs w:val="28"/>
          <w:u w:val="single"/>
        </w:rPr>
        <w:t xml:space="preserve">         </w:t>
      </w:r>
    </w:p>
    <w:p w14:paraId="2D6CC3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Преподаватель:</w:t>
      </w:r>
    </w:p>
    <w:p w14:paraId="409AE8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</w:p>
    <w:p w14:paraId="11DC7310" w14:textId="0F3637ED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</w:t>
      </w:r>
      <w:proofErr w:type="spellStart"/>
      <w:r w:rsidR="006E74E5">
        <w:rPr>
          <w:rFonts w:eastAsia="Calibri" w:cs="Times New Roman"/>
          <w:szCs w:val="28"/>
        </w:rPr>
        <w:t>Азарченко</w:t>
      </w:r>
      <w:r w:rsidR="0044043A">
        <w:rPr>
          <w:rFonts w:eastAsia="Calibri" w:cs="Times New Roman"/>
          <w:szCs w:val="28"/>
        </w:rPr>
        <w:t>в</w:t>
      </w:r>
      <w:proofErr w:type="spellEnd"/>
      <w:r w:rsidR="0044043A" w:rsidRPr="00622AD8">
        <w:rPr>
          <w:rFonts w:eastAsia="Calibri" w:cs="Times New Roman"/>
          <w:szCs w:val="28"/>
        </w:rPr>
        <w:t>.</w:t>
      </w:r>
      <w:r w:rsidRPr="001E1B29">
        <w:rPr>
          <w:rFonts w:eastAsia="Calibri" w:cs="Times New Roman"/>
          <w:szCs w:val="28"/>
        </w:rPr>
        <w:t xml:space="preserve"> 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</w:p>
    <w:p w14:paraId="5136F43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443E627" w14:textId="77777777" w:rsidR="001E1B29" w:rsidRPr="001E1B29" w:rsidRDefault="001E1B29" w:rsidP="001E1B29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</w:p>
    <w:p w14:paraId="7BE14FE3" w14:textId="77777777" w:rsidR="001E1B29" w:rsidRPr="001E1B29" w:rsidRDefault="001E1B29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23E81C1B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6378E740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0DC2C2FC" w14:textId="0BE2FE0B" w:rsidR="007A03C0" w:rsidRPr="00BD6F6D" w:rsidRDefault="001E1B29" w:rsidP="00BD6F6D">
      <w:pPr>
        <w:spacing w:after="160" w:line="259" w:lineRule="auto"/>
        <w:ind w:left="2832" w:firstLine="0"/>
        <w:jc w:val="left"/>
        <w:rPr>
          <w:rFonts w:eastAsia="Calibri" w:cs="Times New Roman"/>
          <w:b/>
          <w:sz w:val="36"/>
          <w:szCs w:val="36"/>
        </w:rPr>
        <w:sectPr w:rsidR="007A03C0" w:rsidRPr="00BD6F6D" w:rsidSect="00DD411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E1B29">
        <w:rPr>
          <w:rFonts w:eastAsia="Calibri" w:cs="Times New Roman"/>
          <w:b/>
          <w:sz w:val="36"/>
          <w:szCs w:val="36"/>
        </w:rPr>
        <w:t>Брянск 202</w:t>
      </w:r>
      <w:r w:rsidR="007A03C0" w:rsidRPr="00FA2BA2">
        <w:rPr>
          <w:rFonts w:eastAsia="Calibri" w:cs="Times New Roman"/>
          <w:b/>
          <w:sz w:val="36"/>
          <w:szCs w:val="36"/>
        </w:rPr>
        <w:t>5</w:t>
      </w:r>
    </w:p>
    <w:p w14:paraId="3E8C4254" w14:textId="66FFB3EB" w:rsidR="00760D90" w:rsidRPr="00622AD8" w:rsidRDefault="00760D90" w:rsidP="00BD6F6D">
      <w:pPr>
        <w:ind w:firstLine="0"/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594C80" w14:paraId="0DBDBBF9" w14:textId="77777777" w:rsidTr="00B76347">
        <w:tc>
          <w:tcPr>
            <w:tcW w:w="2972" w:type="dxa"/>
          </w:tcPr>
          <w:p w14:paraId="5B74D46E" w14:textId="172662BE" w:rsidR="00BD6F6D" w:rsidRDefault="00594C80" w:rsidP="00BD6F6D">
            <w:r>
              <w:t>Номера строк</w:t>
            </w:r>
          </w:p>
        </w:tc>
        <w:tc>
          <w:tcPr>
            <w:tcW w:w="6657" w:type="dxa"/>
          </w:tcPr>
          <w:p w14:paraId="2C066E2F" w14:textId="6B769D78" w:rsidR="00594C80" w:rsidRDefault="00594C80" w:rsidP="00BD6F6D">
            <w:r>
              <w:t>Строки программы</w:t>
            </w:r>
          </w:p>
        </w:tc>
      </w:tr>
      <w:tr w:rsidR="00BD6F6D" w14:paraId="3353223F" w14:textId="77777777" w:rsidTr="00B76347">
        <w:tc>
          <w:tcPr>
            <w:tcW w:w="2972" w:type="dxa"/>
          </w:tcPr>
          <w:p w14:paraId="069F9841" w14:textId="0FDA64F8" w:rsidR="00BD6F6D" w:rsidRDefault="00BD6F6D" w:rsidP="00B76347">
            <w:pPr>
              <w:jc w:val="center"/>
            </w:pPr>
            <w:r>
              <w:t>1</w:t>
            </w:r>
          </w:p>
        </w:tc>
        <w:tc>
          <w:tcPr>
            <w:tcW w:w="6657" w:type="dxa"/>
          </w:tcPr>
          <w:p w14:paraId="33A09A7B" w14:textId="0AACE50B" w:rsidR="00BD6F6D" w:rsidRDefault="00B76347" w:rsidP="00B76347">
            <w:pPr>
              <w:jc w:val="left"/>
            </w:pPr>
            <w:proofErr w:type="spellStart"/>
            <w:r w:rsidRPr="00B76347">
              <w:t>namespace</w:t>
            </w:r>
            <w:proofErr w:type="spellEnd"/>
            <w:r w:rsidRPr="00B76347">
              <w:t xml:space="preserve"> Program</w:t>
            </w:r>
          </w:p>
        </w:tc>
      </w:tr>
      <w:tr w:rsidR="00BD6F6D" w14:paraId="5E3A242B" w14:textId="77777777" w:rsidTr="00B76347">
        <w:tc>
          <w:tcPr>
            <w:tcW w:w="2972" w:type="dxa"/>
          </w:tcPr>
          <w:p w14:paraId="63FEA433" w14:textId="4DAE6D67" w:rsidR="00BD6F6D" w:rsidRDefault="002B3BDF" w:rsidP="00BD6F6D">
            <w:pPr>
              <w:jc w:val="center"/>
            </w:pPr>
            <w:r>
              <w:t>2</w:t>
            </w:r>
          </w:p>
        </w:tc>
        <w:tc>
          <w:tcPr>
            <w:tcW w:w="6657" w:type="dxa"/>
          </w:tcPr>
          <w:p w14:paraId="3AEE2CD1" w14:textId="5F08A726" w:rsidR="00BD6F6D" w:rsidRDefault="00B76347" w:rsidP="00B76347">
            <w:r w:rsidRPr="00B76347">
              <w:t>{</w:t>
            </w:r>
          </w:p>
        </w:tc>
      </w:tr>
      <w:tr w:rsidR="00BD6F6D" w14:paraId="40AE377D" w14:textId="77777777" w:rsidTr="00B76347">
        <w:tc>
          <w:tcPr>
            <w:tcW w:w="2972" w:type="dxa"/>
          </w:tcPr>
          <w:p w14:paraId="74B893D6" w14:textId="37A7EA33" w:rsidR="00BD6F6D" w:rsidRDefault="002B3BDF" w:rsidP="006F49F7">
            <w:pPr>
              <w:jc w:val="center"/>
            </w:pPr>
            <w:r>
              <w:t>3</w:t>
            </w:r>
          </w:p>
        </w:tc>
        <w:tc>
          <w:tcPr>
            <w:tcW w:w="6657" w:type="dxa"/>
          </w:tcPr>
          <w:p w14:paraId="680C733F" w14:textId="7C0DB0F1" w:rsidR="00BD6F6D" w:rsidRDefault="00B76347" w:rsidP="00B76347">
            <w:proofErr w:type="spellStart"/>
            <w:r w:rsidRPr="00B76347">
              <w:t>public</w:t>
            </w:r>
            <w:proofErr w:type="spellEnd"/>
            <w:r w:rsidRPr="00B76347">
              <w:t xml:space="preserve"> </w:t>
            </w:r>
            <w:proofErr w:type="spellStart"/>
            <w:r w:rsidRPr="00B76347">
              <w:t>class</w:t>
            </w:r>
            <w:proofErr w:type="spellEnd"/>
            <w:r w:rsidRPr="00B76347">
              <w:t xml:space="preserve"> Program</w:t>
            </w:r>
          </w:p>
        </w:tc>
      </w:tr>
      <w:tr w:rsidR="00BD6F6D" w14:paraId="69F8CA80" w14:textId="77777777" w:rsidTr="00B76347">
        <w:tc>
          <w:tcPr>
            <w:tcW w:w="2972" w:type="dxa"/>
          </w:tcPr>
          <w:p w14:paraId="76939D0F" w14:textId="3FD081F1" w:rsidR="00BD6F6D" w:rsidRDefault="002B3BDF" w:rsidP="006F49F7">
            <w:pPr>
              <w:jc w:val="center"/>
            </w:pPr>
            <w:r>
              <w:t>4</w:t>
            </w:r>
          </w:p>
        </w:tc>
        <w:tc>
          <w:tcPr>
            <w:tcW w:w="6657" w:type="dxa"/>
          </w:tcPr>
          <w:p w14:paraId="17FD42CF" w14:textId="10D737BE" w:rsidR="00BD6F6D" w:rsidRPr="00F15F99" w:rsidRDefault="000E2CFB" w:rsidP="00F15F99">
            <w:pPr>
              <w:rPr>
                <w:lang w:val="en-US"/>
              </w:rPr>
            </w:pPr>
            <w:r w:rsidRPr="000E2CFB">
              <w:t>{</w:t>
            </w:r>
          </w:p>
        </w:tc>
      </w:tr>
      <w:tr w:rsidR="00BD6F6D" w:rsidRPr="00776CD8" w14:paraId="2D028176" w14:textId="77777777" w:rsidTr="00B76347">
        <w:tc>
          <w:tcPr>
            <w:tcW w:w="2972" w:type="dxa"/>
          </w:tcPr>
          <w:p w14:paraId="087D7F66" w14:textId="3D15C51B" w:rsidR="00BD6F6D" w:rsidRDefault="002B3BDF" w:rsidP="006F49F7">
            <w:pPr>
              <w:jc w:val="center"/>
            </w:pPr>
            <w:r>
              <w:t>5</w:t>
            </w:r>
          </w:p>
        </w:tc>
        <w:tc>
          <w:tcPr>
            <w:tcW w:w="6657" w:type="dxa"/>
          </w:tcPr>
          <w:p w14:paraId="518D18F0" w14:textId="2B823FED" w:rsidR="00BD6F6D" w:rsidRPr="000E2CFB" w:rsidRDefault="000E2CFB" w:rsidP="00F15F99">
            <w:pPr>
              <w:rPr>
                <w:lang w:val="en-US"/>
              </w:rPr>
            </w:pPr>
            <w:r w:rsidRPr="000E2CFB">
              <w:rPr>
                <w:lang w:val="en-US"/>
              </w:rPr>
              <w:t>public static void Main(</w:t>
            </w:r>
            <w:proofErr w:type="gramStart"/>
            <w:r w:rsidRPr="000E2CFB">
              <w:rPr>
                <w:lang w:val="en-US"/>
              </w:rPr>
              <w:t>string[</w:t>
            </w:r>
            <w:proofErr w:type="gramEnd"/>
            <w:r w:rsidRPr="000E2CFB">
              <w:rPr>
                <w:lang w:val="en-US"/>
              </w:rPr>
              <w:t xml:space="preserve">] </w:t>
            </w:r>
            <w:proofErr w:type="spellStart"/>
            <w:r w:rsidRPr="000E2CFB">
              <w:rPr>
                <w:lang w:val="en-US"/>
              </w:rPr>
              <w:t>args</w:t>
            </w:r>
            <w:proofErr w:type="spellEnd"/>
            <w:r w:rsidRPr="000E2CFB">
              <w:rPr>
                <w:lang w:val="en-US"/>
              </w:rPr>
              <w:t>)</w:t>
            </w:r>
          </w:p>
        </w:tc>
      </w:tr>
      <w:tr w:rsidR="00BD6F6D" w14:paraId="29F0BC42" w14:textId="77777777" w:rsidTr="00B76347">
        <w:tc>
          <w:tcPr>
            <w:tcW w:w="2972" w:type="dxa"/>
          </w:tcPr>
          <w:p w14:paraId="542D5047" w14:textId="07376C63" w:rsidR="00BD6F6D" w:rsidRDefault="002B3BDF" w:rsidP="006F49F7">
            <w:pPr>
              <w:jc w:val="center"/>
            </w:pPr>
            <w:r>
              <w:t>6</w:t>
            </w:r>
          </w:p>
        </w:tc>
        <w:tc>
          <w:tcPr>
            <w:tcW w:w="6657" w:type="dxa"/>
          </w:tcPr>
          <w:p w14:paraId="696D8769" w14:textId="4725D132" w:rsidR="00BD6F6D" w:rsidRPr="00F15F99" w:rsidRDefault="000E2CFB" w:rsidP="00F15F99">
            <w:pPr>
              <w:rPr>
                <w:lang w:val="en-US"/>
              </w:rPr>
            </w:pPr>
            <w:r w:rsidRPr="000E2CFB">
              <w:t>{</w:t>
            </w:r>
          </w:p>
        </w:tc>
      </w:tr>
      <w:tr w:rsidR="00BD6F6D" w14:paraId="55DB4A54" w14:textId="77777777" w:rsidTr="00B76347">
        <w:tc>
          <w:tcPr>
            <w:tcW w:w="2972" w:type="dxa"/>
          </w:tcPr>
          <w:p w14:paraId="13730626" w14:textId="7445C1B1" w:rsidR="00BD6F6D" w:rsidRDefault="002B3BDF" w:rsidP="006F49F7">
            <w:pPr>
              <w:jc w:val="center"/>
            </w:pPr>
            <w:r>
              <w:t>7</w:t>
            </w:r>
          </w:p>
        </w:tc>
        <w:tc>
          <w:tcPr>
            <w:tcW w:w="6657" w:type="dxa"/>
          </w:tcPr>
          <w:p w14:paraId="3EBF8EEF" w14:textId="3EDB4103" w:rsidR="00BD6F6D" w:rsidRPr="003D7598" w:rsidRDefault="00F15F99" w:rsidP="00F15F99">
            <w:proofErr w:type="spellStart"/>
            <w:r w:rsidRPr="00F15F99">
              <w:t>Console.WriteLine</w:t>
            </w:r>
            <w:proofErr w:type="spellEnd"/>
            <w:r w:rsidRPr="00F15F99">
              <w:t>("|a| |b| |c| |~b| |~</w:t>
            </w:r>
            <w:proofErr w:type="spellStart"/>
            <w:r w:rsidRPr="00F15F99">
              <w:t>bVA</w:t>
            </w:r>
            <w:proofErr w:type="spellEnd"/>
            <w:r w:rsidRPr="00F15F99">
              <w:t>| |F|");</w:t>
            </w:r>
          </w:p>
        </w:tc>
      </w:tr>
      <w:tr w:rsidR="00BD6F6D" w14:paraId="3B8CB914" w14:textId="77777777" w:rsidTr="00B76347">
        <w:tc>
          <w:tcPr>
            <w:tcW w:w="2972" w:type="dxa"/>
          </w:tcPr>
          <w:p w14:paraId="58BF5ABF" w14:textId="33249831" w:rsidR="00BD6F6D" w:rsidRDefault="002B3BDF" w:rsidP="006F49F7">
            <w:pPr>
              <w:jc w:val="center"/>
            </w:pPr>
            <w:r>
              <w:t>8</w:t>
            </w:r>
          </w:p>
        </w:tc>
        <w:tc>
          <w:tcPr>
            <w:tcW w:w="6657" w:type="dxa"/>
          </w:tcPr>
          <w:p w14:paraId="4009303F" w14:textId="7C59E8BA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for</w:t>
            </w:r>
            <w:proofErr w:type="spellEnd"/>
            <w:r w:rsidRPr="00F15F99">
              <w:t xml:space="preserve"> (</w:t>
            </w:r>
            <w:proofErr w:type="spellStart"/>
            <w:r w:rsidRPr="00F15F99">
              <w:t>int</w:t>
            </w:r>
            <w:proofErr w:type="spellEnd"/>
            <w:r w:rsidRPr="00F15F99">
              <w:t xml:space="preserve"> i = 0; i &lt;= 7; i++)</w:t>
            </w:r>
          </w:p>
        </w:tc>
      </w:tr>
      <w:tr w:rsidR="00BD6F6D" w14:paraId="488D4CC6" w14:textId="77777777" w:rsidTr="00B76347">
        <w:tc>
          <w:tcPr>
            <w:tcW w:w="2972" w:type="dxa"/>
          </w:tcPr>
          <w:p w14:paraId="20A50617" w14:textId="1DEF5111" w:rsidR="00BD6F6D" w:rsidRDefault="002B3BDF" w:rsidP="006F49F7">
            <w:pPr>
              <w:jc w:val="center"/>
            </w:pPr>
            <w:r>
              <w:t>9</w:t>
            </w:r>
          </w:p>
        </w:tc>
        <w:tc>
          <w:tcPr>
            <w:tcW w:w="6657" w:type="dxa"/>
          </w:tcPr>
          <w:p w14:paraId="75E76151" w14:textId="20422334" w:rsidR="00BD6F6D" w:rsidRPr="00F15F99" w:rsidRDefault="00F15F99" w:rsidP="00F15F99">
            <w:pPr>
              <w:rPr>
                <w:lang w:val="en-US"/>
              </w:rPr>
            </w:pPr>
            <w:r w:rsidRPr="00F15F99">
              <w:t>{</w:t>
            </w:r>
          </w:p>
        </w:tc>
      </w:tr>
      <w:tr w:rsidR="00BD6F6D" w14:paraId="57AEB4F1" w14:textId="77777777" w:rsidTr="00B76347">
        <w:tc>
          <w:tcPr>
            <w:tcW w:w="2972" w:type="dxa"/>
          </w:tcPr>
          <w:p w14:paraId="6FC71494" w14:textId="52F0E680" w:rsidR="00BD6F6D" w:rsidRDefault="002B3BDF" w:rsidP="006F49F7">
            <w:pPr>
              <w:jc w:val="center"/>
            </w:pPr>
            <w:r>
              <w:t>10</w:t>
            </w:r>
          </w:p>
        </w:tc>
        <w:tc>
          <w:tcPr>
            <w:tcW w:w="6657" w:type="dxa"/>
          </w:tcPr>
          <w:p w14:paraId="436D6B00" w14:textId="244D50A4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a = (</w:t>
            </w:r>
            <w:proofErr w:type="gramStart"/>
            <w:r w:rsidRPr="00F15F99">
              <w:t>i &gt;</w:t>
            </w:r>
            <w:proofErr w:type="gramEnd"/>
            <w:r w:rsidRPr="00F15F99">
              <w:t>&gt; 2) &amp; 1;</w:t>
            </w:r>
          </w:p>
        </w:tc>
      </w:tr>
      <w:tr w:rsidR="00BD6F6D" w14:paraId="4EB38541" w14:textId="77777777" w:rsidTr="00B76347">
        <w:tc>
          <w:tcPr>
            <w:tcW w:w="2972" w:type="dxa"/>
          </w:tcPr>
          <w:p w14:paraId="64606880" w14:textId="4CB6A405" w:rsidR="00BD6F6D" w:rsidRDefault="002B3BDF" w:rsidP="006F49F7">
            <w:pPr>
              <w:jc w:val="center"/>
            </w:pPr>
            <w:r>
              <w:t>11</w:t>
            </w:r>
          </w:p>
        </w:tc>
        <w:tc>
          <w:tcPr>
            <w:tcW w:w="6657" w:type="dxa"/>
          </w:tcPr>
          <w:p w14:paraId="6195E65E" w14:textId="451B79BF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b = (</w:t>
            </w:r>
            <w:proofErr w:type="gramStart"/>
            <w:r w:rsidRPr="00F15F99">
              <w:t>i &gt;</w:t>
            </w:r>
            <w:proofErr w:type="gramEnd"/>
            <w:r w:rsidRPr="00F15F99">
              <w:t>&gt; 1) &amp; 1;</w:t>
            </w:r>
          </w:p>
        </w:tc>
      </w:tr>
      <w:tr w:rsidR="00BD6F6D" w14:paraId="0D8DBD37" w14:textId="77777777" w:rsidTr="00B76347">
        <w:tc>
          <w:tcPr>
            <w:tcW w:w="2972" w:type="dxa"/>
          </w:tcPr>
          <w:p w14:paraId="580BF809" w14:textId="65BCAFDE" w:rsidR="00BD6F6D" w:rsidRDefault="002B3BDF" w:rsidP="006F49F7">
            <w:pPr>
              <w:jc w:val="center"/>
            </w:pPr>
            <w:r>
              <w:t>12</w:t>
            </w:r>
          </w:p>
        </w:tc>
        <w:tc>
          <w:tcPr>
            <w:tcW w:w="6657" w:type="dxa"/>
          </w:tcPr>
          <w:p w14:paraId="5E3760E9" w14:textId="4A1A69E1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c = i &amp; 1;</w:t>
            </w:r>
          </w:p>
        </w:tc>
      </w:tr>
      <w:tr w:rsidR="00BD6F6D" w14:paraId="6505B4EF" w14:textId="77777777" w:rsidTr="00B76347">
        <w:tc>
          <w:tcPr>
            <w:tcW w:w="2972" w:type="dxa"/>
          </w:tcPr>
          <w:p w14:paraId="11A0900B" w14:textId="301918B9" w:rsidR="00BD6F6D" w:rsidRDefault="002B3BDF" w:rsidP="006F49F7">
            <w:pPr>
              <w:jc w:val="center"/>
            </w:pPr>
            <w:r>
              <w:t>13</w:t>
            </w:r>
          </w:p>
        </w:tc>
        <w:tc>
          <w:tcPr>
            <w:tcW w:w="6657" w:type="dxa"/>
          </w:tcPr>
          <w:p w14:paraId="57C2BE27" w14:textId="725CC03E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</w:t>
            </w:r>
            <w:proofErr w:type="spellStart"/>
            <w:r w:rsidRPr="00F15F99">
              <w:t>notB</w:t>
            </w:r>
            <w:proofErr w:type="spellEnd"/>
            <w:r w:rsidRPr="00F15F99">
              <w:t xml:space="preserve"> = b ^ 1;</w:t>
            </w:r>
          </w:p>
        </w:tc>
      </w:tr>
      <w:tr w:rsidR="00BD6F6D" w14:paraId="01788B54" w14:textId="77777777" w:rsidTr="00B76347">
        <w:tc>
          <w:tcPr>
            <w:tcW w:w="2972" w:type="dxa"/>
          </w:tcPr>
          <w:p w14:paraId="26FB1BB4" w14:textId="2C91D081" w:rsidR="00BD6F6D" w:rsidRDefault="002B3BDF" w:rsidP="006F49F7">
            <w:pPr>
              <w:jc w:val="center"/>
            </w:pPr>
            <w:r>
              <w:t>14</w:t>
            </w:r>
          </w:p>
        </w:tc>
        <w:tc>
          <w:tcPr>
            <w:tcW w:w="6657" w:type="dxa"/>
          </w:tcPr>
          <w:p w14:paraId="0A628AEE" w14:textId="1613B699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</w:t>
            </w:r>
            <w:proofErr w:type="spellStart"/>
            <w:r w:rsidRPr="00F15F99">
              <w:t>notbOrA</w:t>
            </w:r>
            <w:proofErr w:type="spellEnd"/>
            <w:r w:rsidRPr="00F15F99">
              <w:t xml:space="preserve"> = </w:t>
            </w:r>
            <w:proofErr w:type="spellStart"/>
            <w:r w:rsidRPr="00F15F99">
              <w:t>notB</w:t>
            </w:r>
            <w:proofErr w:type="spellEnd"/>
            <w:r w:rsidRPr="00F15F99">
              <w:t xml:space="preserve"> | a;</w:t>
            </w:r>
          </w:p>
        </w:tc>
      </w:tr>
      <w:tr w:rsidR="00BD6F6D" w14:paraId="299AE59C" w14:textId="77777777" w:rsidTr="00B76347">
        <w:tc>
          <w:tcPr>
            <w:tcW w:w="2972" w:type="dxa"/>
          </w:tcPr>
          <w:p w14:paraId="0885D835" w14:textId="103D6223" w:rsidR="00BD6F6D" w:rsidRDefault="002B3BDF" w:rsidP="006F49F7">
            <w:pPr>
              <w:jc w:val="center"/>
            </w:pPr>
            <w:r>
              <w:t>15</w:t>
            </w:r>
          </w:p>
        </w:tc>
        <w:tc>
          <w:tcPr>
            <w:tcW w:w="6657" w:type="dxa"/>
          </w:tcPr>
          <w:p w14:paraId="11C40FB2" w14:textId="0D50B9E4" w:rsidR="00BD6F6D" w:rsidRPr="00F15F99" w:rsidRDefault="00F15F99" w:rsidP="00F15F99">
            <w:pPr>
              <w:rPr>
                <w:lang w:val="en-US"/>
              </w:rPr>
            </w:pPr>
            <w:proofErr w:type="spellStart"/>
            <w:r w:rsidRPr="00F15F99">
              <w:t>int</w:t>
            </w:r>
            <w:proofErr w:type="spellEnd"/>
            <w:r w:rsidRPr="00F15F99">
              <w:t xml:space="preserve"> F = </w:t>
            </w:r>
            <w:proofErr w:type="spellStart"/>
            <w:r w:rsidRPr="00F15F99">
              <w:t>notbOrA</w:t>
            </w:r>
            <w:proofErr w:type="spellEnd"/>
            <w:r w:rsidRPr="00F15F99">
              <w:t xml:space="preserve"> &amp; c;</w:t>
            </w:r>
          </w:p>
        </w:tc>
      </w:tr>
      <w:tr w:rsidR="00BD6F6D" w14:paraId="3ECEB540" w14:textId="77777777" w:rsidTr="00B76347">
        <w:tc>
          <w:tcPr>
            <w:tcW w:w="2972" w:type="dxa"/>
          </w:tcPr>
          <w:p w14:paraId="36676DDF" w14:textId="4B0DFA17" w:rsidR="00BD6F6D" w:rsidRDefault="002B3BDF" w:rsidP="006F49F7">
            <w:pPr>
              <w:jc w:val="center"/>
            </w:pPr>
            <w:r>
              <w:t>16</w:t>
            </w:r>
          </w:p>
        </w:tc>
        <w:tc>
          <w:tcPr>
            <w:tcW w:w="6657" w:type="dxa"/>
          </w:tcPr>
          <w:p w14:paraId="38EEDE30" w14:textId="6CF81D0B" w:rsidR="00BD6F6D" w:rsidRPr="003D7598" w:rsidRDefault="00F15F99" w:rsidP="00F15F99">
            <w:proofErr w:type="spellStart"/>
            <w:r w:rsidRPr="00F15F99">
              <w:t>Console.WriteLine</w:t>
            </w:r>
            <w:proofErr w:type="spellEnd"/>
            <w:r w:rsidRPr="00F15F99">
              <w:t>($"{</w:t>
            </w:r>
            <w:proofErr w:type="gramStart"/>
            <w:r w:rsidRPr="00F15F99">
              <w:t xml:space="preserve">a}   </w:t>
            </w:r>
            <w:proofErr w:type="gramEnd"/>
            <w:r w:rsidRPr="00F15F99">
              <w:t>{</w:t>
            </w:r>
            <w:proofErr w:type="gramStart"/>
            <w:r w:rsidRPr="00F15F99">
              <w:t xml:space="preserve">b}   </w:t>
            </w:r>
            <w:proofErr w:type="gramEnd"/>
            <w:r w:rsidRPr="00F15F99">
              <w:t xml:space="preserve">{c} </w:t>
            </w:r>
            <w:proofErr w:type="gramStart"/>
            <w:r w:rsidRPr="00F15F99">
              <w:t xml:space="preserve">   {</w:t>
            </w:r>
            <w:proofErr w:type="spellStart"/>
            <w:r w:rsidRPr="00F15F99">
              <w:t>notB</w:t>
            </w:r>
            <w:proofErr w:type="spellEnd"/>
            <w:r w:rsidRPr="00F15F99">
              <w:t xml:space="preserve">}   </w:t>
            </w:r>
            <w:proofErr w:type="gramEnd"/>
            <w:r w:rsidRPr="00F15F99">
              <w:t xml:space="preserve">  {</w:t>
            </w:r>
            <w:proofErr w:type="spellStart"/>
            <w:proofErr w:type="gramStart"/>
            <w:r w:rsidRPr="00F15F99">
              <w:t>notbOrA</w:t>
            </w:r>
            <w:proofErr w:type="spellEnd"/>
            <w:r w:rsidRPr="00F15F99">
              <w:t xml:space="preserve">}   </w:t>
            </w:r>
            <w:proofErr w:type="gramEnd"/>
            <w:r w:rsidRPr="00F15F99">
              <w:t xml:space="preserve">  {F}");</w:t>
            </w:r>
          </w:p>
        </w:tc>
      </w:tr>
      <w:tr w:rsidR="00BD6F6D" w14:paraId="2B07C4BC" w14:textId="77777777" w:rsidTr="00B76347">
        <w:tc>
          <w:tcPr>
            <w:tcW w:w="2972" w:type="dxa"/>
          </w:tcPr>
          <w:p w14:paraId="1B0C1B9D" w14:textId="23E6D267" w:rsidR="00BD6F6D" w:rsidRDefault="002B3BDF" w:rsidP="006F49F7">
            <w:pPr>
              <w:jc w:val="center"/>
            </w:pPr>
            <w:r>
              <w:t>17</w:t>
            </w:r>
          </w:p>
        </w:tc>
        <w:tc>
          <w:tcPr>
            <w:tcW w:w="6657" w:type="dxa"/>
          </w:tcPr>
          <w:p w14:paraId="3A8C14D3" w14:textId="17167E10" w:rsidR="00BD6F6D" w:rsidRPr="00F15F99" w:rsidRDefault="00F15F99" w:rsidP="006F49F7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BD6F6D" w14:paraId="673AD05D" w14:textId="77777777" w:rsidTr="00B76347">
        <w:tc>
          <w:tcPr>
            <w:tcW w:w="2972" w:type="dxa"/>
          </w:tcPr>
          <w:p w14:paraId="64133138" w14:textId="6E543DBB" w:rsidR="00BD6F6D" w:rsidRDefault="002B3BDF" w:rsidP="006F49F7">
            <w:pPr>
              <w:jc w:val="center"/>
            </w:pPr>
            <w:r>
              <w:t>18</w:t>
            </w:r>
          </w:p>
        </w:tc>
        <w:tc>
          <w:tcPr>
            <w:tcW w:w="6657" w:type="dxa"/>
          </w:tcPr>
          <w:p w14:paraId="4F5411C7" w14:textId="54EEDE17" w:rsidR="00BD6F6D" w:rsidRPr="00F15F99" w:rsidRDefault="00F15F99" w:rsidP="006F49F7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BD6F6D" w14:paraId="611B618A" w14:textId="77777777" w:rsidTr="00B76347">
        <w:tc>
          <w:tcPr>
            <w:tcW w:w="2972" w:type="dxa"/>
          </w:tcPr>
          <w:p w14:paraId="56586E27" w14:textId="62919454" w:rsidR="00BD6F6D" w:rsidRDefault="002B3BDF" w:rsidP="006F49F7">
            <w:pPr>
              <w:jc w:val="center"/>
            </w:pPr>
            <w:r>
              <w:t>19</w:t>
            </w:r>
          </w:p>
        </w:tc>
        <w:tc>
          <w:tcPr>
            <w:tcW w:w="6657" w:type="dxa"/>
          </w:tcPr>
          <w:p w14:paraId="1986BD5D" w14:textId="6ACAED9F" w:rsidR="00BD6F6D" w:rsidRPr="00F15F99" w:rsidRDefault="00F15F99" w:rsidP="006F49F7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BD6F6D" w14:paraId="372C0A92" w14:textId="77777777" w:rsidTr="00B76347">
        <w:tc>
          <w:tcPr>
            <w:tcW w:w="2972" w:type="dxa"/>
          </w:tcPr>
          <w:p w14:paraId="7279D348" w14:textId="04E274BA" w:rsidR="00BD6F6D" w:rsidRDefault="002B3BDF" w:rsidP="006F49F7">
            <w:pPr>
              <w:jc w:val="center"/>
            </w:pPr>
            <w:r>
              <w:t>20</w:t>
            </w:r>
          </w:p>
        </w:tc>
        <w:tc>
          <w:tcPr>
            <w:tcW w:w="6657" w:type="dxa"/>
          </w:tcPr>
          <w:p w14:paraId="46AB5D6D" w14:textId="060AE1BB" w:rsidR="00BD6F6D" w:rsidRPr="00F15F99" w:rsidRDefault="00F15F99" w:rsidP="006F49F7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D448160" w14:textId="77777777" w:rsidR="00760D90" w:rsidRDefault="00760D90" w:rsidP="00760D90">
      <w:pPr>
        <w:pStyle w:val="ad"/>
      </w:pPr>
    </w:p>
    <w:p w14:paraId="05C9E99A" w14:textId="77777777" w:rsidR="009F67A3" w:rsidRDefault="009F67A3" w:rsidP="009F67A3">
      <w:pPr>
        <w:ind w:firstLine="0"/>
      </w:pPr>
    </w:p>
    <w:p w14:paraId="3D131BCD" w14:textId="77777777" w:rsidR="009F67A3" w:rsidRDefault="009F67A3" w:rsidP="009F67A3">
      <w:pPr>
        <w:ind w:firstLine="0"/>
      </w:pPr>
    </w:p>
    <w:p w14:paraId="2296ED9F" w14:textId="77777777" w:rsidR="009F67A3" w:rsidRDefault="009F67A3" w:rsidP="009F67A3">
      <w:pPr>
        <w:ind w:firstLine="0"/>
      </w:pPr>
    </w:p>
    <w:p w14:paraId="176ADF1E" w14:textId="77777777" w:rsidR="009F67A3" w:rsidRDefault="00E84B41" w:rsidP="009F67A3">
      <w:pPr>
        <w:ind w:firstLine="0"/>
      </w:pPr>
      <w:r w:rsidRPr="00A41EDA">
        <w:rPr>
          <w:rStyle w:val="af3"/>
          <w:lang w:val="ru-RU"/>
        </w:rPr>
        <w:br/>
      </w:r>
    </w:p>
    <w:p w14:paraId="205D34B1" w14:textId="233D1325" w:rsidR="00E84B41" w:rsidRDefault="009F67A3" w:rsidP="0086236C">
      <w:pPr>
        <w:pStyle w:val="1"/>
      </w:pPr>
      <w:r>
        <w:lastRenderedPageBreak/>
        <w:t>Словарь программы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46"/>
        <w:gridCol w:w="2541"/>
        <w:gridCol w:w="2362"/>
        <w:gridCol w:w="2380"/>
      </w:tblGrid>
      <w:tr w:rsidR="009F67A3" w14:paraId="5F4D0339" w14:textId="77777777" w:rsidTr="00E84960">
        <w:tc>
          <w:tcPr>
            <w:tcW w:w="2346" w:type="dxa"/>
          </w:tcPr>
          <w:p w14:paraId="2AA1313A" w14:textId="3FFEBC09" w:rsidR="009F67A3" w:rsidRPr="009F67A3" w:rsidRDefault="009F67A3" w:rsidP="009F67A3">
            <w:pPr>
              <w:ind w:firstLine="0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541" w:type="dxa"/>
          </w:tcPr>
          <w:p w14:paraId="04EA4F12" w14:textId="5D6FCAC5" w:rsidR="009F67A3" w:rsidRPr="009F67A3" w:rsidRDefault="009F67A3" w:rsidP="009F67A3">
            <w:pPr>
              <w:ind w:firstLine="0"/>
              <w:jc w:val="center"/>
            </w:pPr>
            <w:r>
              <w:t>Операторы</w:t>
            </w:r>
            <w:r>
              <w:rPr>
                <w:lang w:val="en-US"/>
              </w:rPr>
              <w:t>,</w:t>
            </w:r>
            <w:r>
              <w:t xml:space="preserve"> операции</w:t>
            </w:r>
          </w:p>
        </w:tc>
        <w:tc>
          <w:tcPr>
            <w:tcW w:w="2362" w:type="dxa"/>
          </w:tcPr>
          <w:p w14:paraId="2BE82694" w14:textId="14F7C9E9" w:rsidR="009F67A3" w:rsidRDefault="009F67A3" w:rsidP="009F67A3">
            <w:pPr>
              <w:ind w:firstLine="0"/>
              <w:jc w:val="center"/>
            </w:pPr>
            <w:r>
              <w:t>Номера строк</w:t>
            </w:r>
          </w:p>
        </w:tc>
        <w:tc>
          <w:tcPr>
            <w:tcW w:w="2380" w:type="dxa"/>
          </w:tcPr>
          <w:p w14:paraId="041CC8B9" w14:textId="07732215" w:rsidR="009F67A3" w:rsidRPr="002B0864" w:rsidRDefault="009F67A3" w:rsidP="009F67A3">
            <w:pPr>
              <w:ind w:firstLine="0"/>
              <w:jc w:val="center"/>
              <w:rPr>
                <w:lang w:val="en-US"/>
              </w:rPr>
            </w:pPr>
            <w:r>
              <w:t xml:space="preserve">Количество </w:t>
            </w:r>
            <w:r w:rsidR="002B0864">
              <w:t>повторений</w:t>
            </w:r>
          </w:p>
        </w:tc>
      </w:tr>
      <w:tr w:rsidR="009F67A3" w14:paraId="4BC7B9D1" w14:textId="77777777" w:rsidTr="00E84960">
        <w:tc>
          <w:tcPr>
            <w:tcW w:w="2346" w:type="dxa"/>
          </w:tcPr>
          <w:p w14:paraId="28818D61" w14:textId="34D8ECB9" w:rsidR="009F67A3" w:rsidRDefault="00696007" w:rsidP="009F67A3">
            <w:pPr>
              <w:ind w:firstLine="0"/>
              <w:jc w:val="center"/>
            </w:pPr>
            <w:r>
              <w:t>1</w:t>
            </w:r>
          </w:p>
        </w:tc>
        <w:tc>
          <w:tcPr>
            <w:tcW w:w="2541" w:type="dxa"/>
          </w:tcPr>
          <w:p w14:paraId="0D199CC1" w14:textId="6A38F515" w:rsidR="009F67A3" w:rsidRPr="00CC2B0B" w:rsidRDefault="00E84960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namespace…</w:t>
            </w:r>
          </w:p>
        </w:tc>
        <w:tc>
          <w:tcPr>
            <w:tcW w:w="2362" w:type="dxa"/>
          </w:tcPr>
          <w:p w14:paraId="2A9F5BC6" w14:textId="5A3EE6CD" w:rsidR="009F67A3" w:rsidRPr="00D73AF6" w:rsidRDefault="00D73AF6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80" w:type="dxa"/>
          </w:tcPr>
          <w:p w14:paraId="3E909598" w14:textId="3A2922A3" w:rsidR="009F67A3" w:rsidRPr="00D73AF6" w:rsidRDefault="00D73AF6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6007" w14:paraId="43DD196C" w14:textId="77777777" w:rsidTr="00E84960">
        <w:tc>
          <w:tcPr>
            <w:tcW w:w="2346" w:type="dxa"/>
          </w:tcPr>
          <w:p w14:paraId="73AF2716" w14:textId="35F24CBF" w:rsidR="00696007" w:rsidRDefault="00696007" w:rsidP="006F49F7">
            <w:pPr>
              <w:ind w:firstLine="0"/>
              <w:jc w:val="center"/>
            </w:pPr>
            <w:r>
              <w:t>2</w:t>
            </w:r>
          </w:p>
        </w:tc>
        <w:tc>
          <w:tcPr>
            <w:tcW w:w="2541" w:type="dxa"/>
          </w:tcPr>
          <w:p w14:paraId="217B7386" w14:textId="26D73AF5" w:rsidR="00696007" w:rsidRPr="00E84960" w:rsidRDefault="00E84960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public class…</w:t>
            </w:r>
          </w:p>
        </w:tc>
        <w:tc>
          <w:tcPr>
            <w:tcW w:w="2362" w:type="dxa"/>
          </w:tcPr>
          <w:p w14:paraId="180BB153" w14:textId="352B74D9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80" w:type="dxa"/>
          </w:tcPr>
          <w:p w14:paraId="139E883C" w14:textId="6330CE4C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6007" w14:paraId="1402085E" w14:textId="77777777" w:rsidTr="00E84960">
        <w:tc>
          <w:tcPr>
            <w:tcW w:w="2346" w:type="dxa"/>
          </w:tcPr>
          <w:p w14:paraId="142523D9" w14:textId="0E4BB3BA" w:rsidR="00696007" w:rsidRDefault="00696007" w:rsidP="006F49F7">
            <w:pPr>
              <w:ind w:firstLine="0"/>
              <w:jc w:val="center"/>
            </w:pPr>
            <w:r>
              <w:t>3</w:t>
            </w:r>
          </w:p>
        </w:tc>
        <w:tc>
          <w:tcPr>
            <w:tcW w:w="2541" w:type="dxa"/>
          </w:tcPr>
          <w:p w14:paraId="6FDCE69D" w14:textId="2655A24C" w:rsidR="00696007" w:rsidRPr="00E84960" w:rsidRDefault="00E84960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public static </w:t>
            </w:r>
          </w:p>
        </w:tc>
        <w:tc>
          <w:tcPr>
            <w:tcW w:w="2362" w:type="dxa"/>
          </w:tcPr>
          <w:p w14:paraId="08880A60" w14:textId="25393A7D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80" w:type="dxa"/>
          </w:tcPr>
          <w:p w14:paraId="6602C9BB" w14:textId="64CFFB08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6007" w14:paraId="61704CDE" w14:textId="77777777" w:rsidTr="00E84960">
        <w:tc>
          <w:tcPr>
            <w:tcW w:w="2346" w:type="dxa"/>
          </w:tcPr>
          <w:p w14:paraId="2D07B42C" w14:textId="274BBA82" w:rsidR="00696007" w:rsidRDefault="00696007" w:rsidP="006F49F7">
            <w:pPr>
              <w:ind w:firstLine="0"/>
              <w:jc w:val="center"/>
            </w:pPr>
            <w:r>
              <w:t>4</w:t>
            </w:r>
          </w:p>
        </w:tc>
        <w:tc>
          <w:tcPr>
            <w:tcW w:w="2541" w:type="dxa"/>
          </w:tcPr>
          <w:p w14:paraId="1B97D467" w14:textId="25453162" w:rsidR="00696007" w:rsidRPr="00E84960" w:rsidRDefault="00E84960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Console.WriteLine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362" w:type="dxa"/>
          </w:tcPr>
          <w:p w14:paraId="2ABC33C8" w14:textId="271589B4" w:rsidR="00696007" w:rsidRPr="00362A0C" w:rsidRDefault="00D73AF6" w:rsidP="006F49F7">
            <w:pPr>
              <w:ind w:firstLine="0"/>
              <w:jc w:val="center"/>
            </w:pPr>
            <w:r>
              <w:rPr>
                <w:lang w:val="en-US"/>
              </w:rPr>
              <w:t xml:space="preserve">7, </w:t>
            </w:r>
            <w:r w:rsidR="003D7598">
              <w:rPr>
                <w:lang w:val="en-US"/>
              </w:rPr>
              <w:t>16</w:t>
            </w:r>
          </w:p>
        </w:tc>
        <w:tc>
          <w:tcPr>
            <w:tcW w:w="2380" w:type="dxa"/>
          </w:tcPr>
          <w:p w14:paraId="111B5A9F" w14:textId="19DE5E24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96007" w14:paraId="796DF7B4" w14:textId="77777777" w:rsidTr="00E84960">
        <w:tc>
          <w:tcPr>
            <w:tcW w:w="2346" w:type="dxa"/>
          </w:tcPr>
          <w:p w14:paraId="2C41C8F3" w14:textId="496A3D69" w:rsidR="00696007" w:rsidRDefault="00696007" w:rsidP="006F49F7">
            <w:pPr>
              <w:ind w:firstLine="0"/>
              <w:jc w:val="center"/>
            </w:pPr>
            <w:r>
              <w:t>5</w:t>
            </w:r>
          </w:p>
        </w:tc>
        <w:tc>
          <w:tcPr>
            <w:tcW w:w="2541" w:type="dxa"/>
          </w:tcPr>
          <w:p w14:paraId="21798F7E" w14:textId="772E9747" w:rsidR="00E84960" w:rsidRPr="00E84960" w:rsidRDefault="00E84960" w:rsidP="00E84960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 w:rsidRPr="00E84960">
              <w:t>For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  <w:r>
              <w:tab/>
            </w:r>
          </w:p>
          <w:p w14:paraId="72C6E61F" w14:textId="77777777" w:rsidR="00696007" w:rsidRDefault="00696007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537716EA" w14:textId="12726B68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80" w:type="dxa"/>
          </w:tcPr>
          <w:p w14:paraId="1AB6FF54" w14:textId="4A8F2C01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84960" w14:paraId="200F9708" w14:textId="77777777" w:rsidTr="00E84960">
        <w:tc>
          <w:tcPr>
            <w:tcW w:w="2346" w:type="dxa"/>
          </w:tcPr>
          <w:p w14:paraId="16C83A4E" w14:textId="4A2C00EC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41" w:type="dxa"/>
          </w:tcPr>
          <w:p w14:paraId="1A7171D8" w14:textId="6A857658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>
              <w:rPr>
                <w:lang w:val="en-US"/>
              </w:rPr>
              <w:t>int</w:t>
            </w:r>
            <w:r>
              <w:tab/>
            </w:r>
          </w:p>
          <w:p w14:paraId="0D292518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7E80B0FA" w14:textId="366CD578" w:rsidR="00E84960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8, 10,11,12,13,14,15</w:t>
            </w:r>
          </w:p>
        </w:tc>
        <w:tc>
          <w:tcPr>
            <w:tcW w:w="2380" w:type="dxa"/>
          </w:tcPr>
          <w:p w14:paraId="2A126DEB" w14:textId="7197F72E" w:rsidR="00E84960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84960" w14:paraId="68F46020" w14:textId="77777777" w:rsidTr="00E84960">
        <w:tc>
          <w:tcPr>
            <w:tcW w:w="2346" w:type="dxa"/>
          </w:tcPr>
          <w:p w14:paraId="1121CC66" w14:textId="5E95FA77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41" w:type="dxa"/>
          </w:tcPr>
          <w:p w14:paraId="58AB2B43" w14:textId="6CF5905B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>
              <w:t>s</w:t>
            </w:r>
            <w:proofErr w:type="spellStart"/>
            <w:r>
              <w:rPr>
                <w:lang w:val="en-US"/>
              </w:rPr>
              <w:t>tring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  <w:r>
              <w:tab/>
            </w:r>
          </w:p>
          <w:p w14:paraId="39A78AB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6B82A052" w14:textId="2E5F06FE" w:rsidR="00E84960" w:rsidRPr="00995511" w:rsidRDefault="0099551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80" w:type="dxa"/>
          </w:tcPr>
          <w:p w14:paraId="0D4D48F4" w14:textId="0E9C17E4" w:rsidR="00E84960" w:rsidRPr="00995511" w:rsidRDefault="0099551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84960" w14:paraId="5ACEF9B5" w14:textId="77777777" w:rsidTr="00E84960">
        <w:tc>
          <w:tcPr>
            <w:tcW w:w="2346" w:type="dxa"/>
          </w:tcPr>
          <w:p w14:paraId="0218A144" w14:textId="0AA4319F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41" w:type="dxa"/>
          </w:tcPr>
          <w:p w14:paraId="05EF67ED" w14:textId="0244E308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>
              <w:rPr>
                <w:lang w:val="en-US"/>
              </w:rPr>
              <w:t>()</w:t>
            </w:r>
            <w:r>
              <w:tab/>
            </w:r>
          </w:p>
          <w:p w14:paraId="4C72A7B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659A2124" w14:textId="53D638C0" w:rsidR="00E84960" w:rsidRPr="00FF7A42" w:rsidRDefault="00FF7A42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5, 7, 8,10,11,16</w:t>
            </w:r>
          </w:p>
        </w:tc>
        <w:tc>
          <w:tcPr>
            <w:tcW w:w="2380" w:type="dxa"/>
          </w:tcPr>
          <w:p w14:paraId="64F66008" w14:textId="19983AE8" w:rsidR="00E84960" w:rsidRPr="00A06461" w:rsidRDefault="00A0646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E84960" w14:paraId="15ADBC0F" w14:textId="77777777" w:rsidTr="00E84960">
        <w:tc>
          <w:tcPr>
            <w:tcW w:w="2346" w:type="dxa"/>
          </w:tcPr>
          <w:p w14:paraId="6C33BAA9" w14:textId="133B30E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41" w:type="dxa"/>
          </w:tcPr>
          <w:p w14:paraId="178CE05B" w14:textId="2D407DE5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>
              <w:rPr>
                <w:lang w:val="en-US"/>
              </w:rPr>
              <w:t>{}</w:t>
            </w:r>
            <w:r>
              <w:tab/>
            </w:r>
          </w:p>
          <w:p w14:paraId="1287B962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7BDFB286" w14:textId="0643F4BB" w:rsidR="00E84960" w:rsidRPr="00362A0C" w:rsidRDefault="00A06461" w:rsidP="006F49F7">
            <w:pPr>
              <w:ind w:firstLine="0"/>
              <w:jc w:val="center"/>
            </w:pPr>
            <w:r>
              <w:rPr>
                <w:lang w:val="en-US"/>
              </w:rPr>
              <w:t>2(20), 4(19), 6(18), 9(17)</w:t>
            </w:r>
          </w:p>
        </w:tc>
        <w:tc>
          <w:tcPr>
            <w:tcW w:w="2380" w:type="dxa"/>
          </w:tcPr>
          <w:p w14:paraId="4FD0BB49" w14:textId="5E47D486" w:rsidR="00E84960" w:rsidRPr="00362A0C" w:rsidRDefault="00362A0C" w:rsidP="006F49F7">
            <w:pPr>
              <w:ind w:firstLine="0"/>
              <w:jc w:val="center"/>
            </w:pPr>
            <w:r>
              <w:t>4</w:t>
            </w:r>
          </w:p>
        </w:tc>
      </w:tr>
      <w:tr w:rsidR="00E84960" w14:paraId="5C1BE7CA" w14:textId="77777777" w:rsidTr="00E84960">
        <w:tc>
          <w:tcPr>
            <w:tcW w:w="2346" w:type="dxa"/>
          </w:tcPr>
          <w:p w14:paraId="45144B70" w14:textId="3BB9C057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41" w:type="dxa"/>
          </w:tcPr>
          <w:p w14:paraId="369EE62C" w14:textId="55A941CE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  <w:t>;</w:t>
            </w:r>
            <w:r>
              <w:tab/>
            </w:r>
          </w:p>
          <w:p w14:paraId="08F101B3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20DAF018" w14:textId="4549D581" w:rsidR="00E84960" w:rsidRPr="007E2249" w:rsidRDefault="007E2249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7, 8, 10, 11,12,13,14,15,16</w:t>
            </w:r>
          </w:p>
        </w:tc>
        <w:tc>
          <w:tcPr>
            <w:tcW w:w="2380" w:type="dxa"/>
          </w:tcPr>
          <w:p w14:paraId="0A3987D0" w14:textId="41BE8562" w:rsidR="00E84960" w:rsidRPr="00E94CEF" w:rsidRDefault="00E94CEF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E84960" w14:paraId="7B7B5E88" w14:textId="77777777" w:rsidTr="00E84960">
        <w:tc>
          <w:tcPr>
            <w:tcW w:w="2346" w:type="dxa"/>
          </w:tcPr>
          <w:p w14:paraId="3598172F" w14:textId="527371D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41" w:type="dxa"/>
          </w:tcPr>
          <w:p w14:paraId="26BE4802" w14:textId="4F65DAF2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  <w:t>=</w:t>
            </w:r>
            <w:r>
              <w:tab/>
            </w:r>
          </w:p>
          <w:p w14:paraId="6CDD37B6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7DAF29CA" w14:textId="51D4B4A9" w:rsidR="00E84960" w:rsidRPr="002A76B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8, 10, 11,12,13,14,15</w:t>
            </w:r>
          </w:p>
        </w:tc>
        <w:tc>
          <w:tcPr>
            <w:tcW w:w="2380" w:type="dxa"/>
          </w:tcPr>
          <w:p w14:paraId="43E32125" w14:textId="68239760" w:rsidR="00E84960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84960" w14:paraId="4B3AC0E3" w14:textId="77777777" w:rsidTr="00E84960">
        <w:tc>
          <w:tcPr>
            <w:tcW w:w="2346" w:type="dxa"/>
          </w:tcPr>
          <w:p w14:paraId="118D6855" w14:textId="0EE9443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41" w:type="dxa"/>
          </w:tcPr>
          <w:p w14:paraId="78E8465D" w14:textId="5573621F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5D118C">
              <w:t>&gt;&gt;</w:t>
            </w:r>
            <w:r>
              <w:tab/>
            </w:r>
          </w:p>
          <w:p w14:paraId="01E0548D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161854F4" w14:textId="087AE7E2" w:rsidR="00E84960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10,11</w:t>
            </w:r>
          </w:p>
        </w:tc>
        <w:tc>
          <w:tcPr>
            <w:tcW w:w="2380" w:type="dxa"/>
          </w:tcPr>
          <w:p w14:paraId="3E7FE32B" w14:textId="390F6D7A" w:rsidR="00E84960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84960" w14:paraId="6E68AC2E" w14:textId="77777777" w:rsidTr="00E84960">
        <w:tc>
          <w:tcPr>
            <w:tcW w:w="2346" w:type="dxa"/>
          </w:tcPr>
          <w:p w14:paraId="207B5BB4" w14:textId="20A1713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3</w:t>
            </w:r>
          </w:p>
        </w:tc>
        <w:tc>
          <w:tcPr>
            <w:tcW w:w="2541" w:type="dxa"/>
          </w:tcPr>
          <w:p w14:paraId="3779C6E2" w14:textId="429C0552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5D118C">
              <w:t>&amp;</w:t>
            </w:r>
            <w:r>
              <w:tab/>
            </w:r>
          </w:p>
          <w:p w14:paraId="55CF924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172CC21C" w14:textId="503369B9" w:rsidR="00E84960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10, 11, 12,15</w:t>
            </w:r>
          </w:p>
        </w:tc>
        <w:tc>
          <w:tcPr>
            <w:tcW w:w="2380" w:type="dxa"/>
          </w:tcPr>
          <w:p w14:paraId="2B1F64BF" w14:textId="050FD417" w:rsidR="00E84960" w:rsidRPr="00997727" w:rsidRDefault="00997727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D08E2" w14:paraId="258CE00C" w14:textId="77777777" w:rsidTr="001D08E2">
        <w:tc>
          <w:tcPr>
            <w:tcW w:w="2346" w:type="dxa"/>
          </w:tcPr>
          <w:p w14:paraId="078E4C8F" w14:textId="06281063" w:rsidR="001D08E2" w:rsidRPr="00E84960" w:rsidRDefault="001D08E2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4</w:t>
            </w:r>
          </w:p>
        </w:tc>
        <w:tc>
          <w:tcPr>
            <w:tcW w:w="2541" w:type="dxa"/>
          </w:tcPr>
          <w:p w14:paraId="791BB63B" w14:textId="3EC2BD3B" w:rsidR="001D08E2" w:rsidRPr="00E84960" w:rsidRDefault="001D08E2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D73AF6">
              <w:t>^</w:t>
            </w:r>
            <w:r>
              <w:tab/>
            </w:r>
          </w:p>
          <w:p w14:paraId="372ADCB0" w14:textId="77777777" w:rsidR="001D08E2" w:rsidRDefault="001D08E2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02610B1B" w14:textId="0AE0C1AF" w:rsidR="001D08E2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80" w:type="dxa"/>
          </w:tcPr>
          <w:p w14:paraId="5FF3C301" w14:textId="4117F0D4" w:rsidR="001D08E2" w:rsidRPr="00E36970" w:rsidRDefault="00E3697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D08E2" w14:paraId="11A51AD5" w14:textId="77777777" w:rsidTr="001D08E2">
        <w:tc>
          <w:tcPr>
            <w:tcW w:w="2346" w:type="dxa"/>
          </w:tcPr>
          <w:p w14:paraId="287BFF4F" w14:textId="63AD963D" w:rsidR="001D08E2" w:rsidRPr="00E84960" w:rsidRDefault="00585033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  <w:r w:rsidR="00375B5E">
              <w:rPr>
                <w:lang w:val="en-US"/>
              </w:rPr>
              <w:t>5</w:t>
            </w:r>
          </w:p>
        </w:tc>
        <w:tc>
          <w:tcPr>
            <w:tcW w:w="2541" w:type="dxa"/>
          </w:tcPr>
          <w:p w14:paraId="37FE3019" w14:textId="6F8355E4" w:rsidR="001D08E2" w:rsidRPr="00E84960" w:rsidRDefault="001D08E2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2A76BE">
              <w:rPr>
                <w:lang w:val="en-US"/>
              </w:rPr>
              <w:t>&lt;=</w:t>
            </w:r>
            <w:r>
              <w:tab/>
            </w:r>
          </w:p>
          <w:p w14:paraId="2D8803FA" w14:textId="77777777" w:rsidR="001D08E2" w:rsidRDefault="001D08E2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560D5FF1" w14:textId="6B72FC09" w:rsidR="001D08E2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80" w:type="dxa"/>
          </w:tcPr>
          <w:p w14:paraId="5A267D63" w14:textId="4E7EC7E3" w:rsidR="001D08E2" w:rsidRPr="00E36970" w:rsidRDefault="00E3697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A76BE" w14:paraId="4A218014" w14:textId="77777777" w:rsidTr="002A76BE">
        <w:tc>
          <w:tcPr>
            <w:tcW w:w="2346" w:type="dxa"/>
          </w:tcPr>
          <w:p w14:paraId="6159C0BA" w14:textId="0D2E0200" w:rsidR="002A76BE" w:rsidRPr="00E84960" w:rsidRDefault="002A76B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6</w:t>
            </w:r>
          </w:p>
        </w:tc>
        <w:tc>
          <w:tcPr>
            <w:tcW w:w="2541" w:type="dxa"/>
          </w:tcPr>
          <w:p w14:paraId="4B4378F6" w14:textId="608B924F" w:rsidR="002A76BE" w:rsidRPr="00E84960" w:rsidRDefault="002A76BE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470490">
              <w:rPr>
                <w:lang w:val="en-US"/>
              </w:rPr>
              <w:t>|</w:t>
            </w:r>
            <w:r>
              <w:tab/>
            </w:r>
          </w:p>
          <w:p w14:paraId="76844397" w14:textId="77777777" w:rsidR="002A76BE" w:rsidRDefault="002A76BE" w:rsidP="006F49F7">
            <w:pPr>
              <w:ind w:firstLine="0"/>
              <w:jc w:val="center"/>
            </w:pPr>
          </w:p>
        </w:tc>
        <w:tc>
          <w:tcPr>
            <w:tcW w:w="2362" w:type="dxa"/>
          </w:tcPr>
          <w:p w14:paraId="4B21E9F9" w14:textId="54D6B09A" w:rsidR="002A76BE" w:rsidRPr="00375B5E" w:rsidRDefault="00375B5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80" w:type="dxa"/>
          </w:tcPr>
          <w:p w14:paraId="6F19C182" w14:textId="4827E023" w:rsidR="002A76BE" w:rsidRPr="00637949" w:rsidRDefault="00637949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AE4" w14:paraId="4AF2D88A" w14:textId="77777777" w:rsidTr="002A76BE">
        <w:tc>
          <w:tcPr>
            <w:tcW w:w="2346" w:type="dxa"/>
          </w:tcPr>
          <w:p w14:paraId="6ABF4AB7" w14:textId="00BDD1C5" w:rsidR="00942AE4" w:rsidRPr="00776CD8" w:rsidRDefault="00942AE4" w:rsidP="006F49F7">
            <w:pPr>
              <w:ind w:firstLine="0"/>
              <w:jc w:val="center"/>
              <w:rPr>
                <w:lang w:val="en-US"/>
              </w:rPr>
            </w:pPr>
            <w:r>
              <w:t>17</w:t>
            </w:r>
          </w:p>
        </w:tc>
        <w:tc>
          <w:tcPr>
            <w:tcW w:w="2541" w:type="dxa"/>
          </w:tcPr>
          <w:p w14:paraId="47A2471D" w14:textId="0655082A" w:rsidR="00942AE4" w:rsidRPr="00942AE4" w:rsidRDefault="00942AE4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$”</w:t>
            </w:r>
            <w:r w:rsidR="006A53E7">
              <w:rPr>
                <w:lang w:val="en-US"/>
              </w:rPr>
              <w:t>{</w:t>
            </w:r>
            <w:r>
              <w:rPr>
                <w:lang w:val="en-US"/>
              </w:rPr>
              <w:t>…</w:t>
            </w:r>
            <w:r w:rsidR="006A53E7">
              <w:rPr>
                <w:lang w:val="en-US"/>
              </w:rPr>
              <w:t>}</w:t>
            </w:r>
            <w:r>
              <w:rPr>
                <w:lang w:val="en-US"/>
              </w:rPr>
              <w:t>”</w:t>
            </w:r>
          </w:p>
        </w:tc>
        <w:tc>
          <w:tcPr>
            <w:tcW w:w="2362" w:type="dxa"/>
          </w:tcPr>
          <w:p w14:paraId="378F0E4F" w14:textId="732F99FF" w:rsidR="00942AE4" w:rsidRDefault="0009172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80" w:type="dxa"/>
          </w:tcPr>
          <w:p w14:paraId="0624C053" w14:textId="7B57D266" w:rsidR="00942AE4" w:rsidRDefault="0009172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6CD8" w14:paraId="3E4D9AAD" w14:textId="77777777" w:rsidTr="00776CD8">
        <w:tc>
          <w:tcPr>
            <w:tcW w:w="2346" w:type="dxa"/>
          </w:tcPr>
          <w:p w14:paraId="14F17C78" w14:textId="0AFB734B" w:rsidR="00776CD8" w:rsidRPr="00DA614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DA6148">
              <w:rPr>
                <w:lang w:val="en-US"/>
              </w:rPr>
              <w:t>8</w:t>
            </w:r>
          </w:p>
        </w:tc>
        <w:tc>
          <w:tcPr>
            <w:tcW w:w="2541" w:type="dxa"/>
          </w:tcPr>
          <w:p w14:paraId="0F40C3D7" w14:textId="2427B165" w:rsidR="00776CD8" w:rsidRPr="00942AE4" w:rsidRDefault="00776CD8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.</w:t>
            </w:r>
          </w:p>
        </w:tc>
        <w:tc>
          <w:tcPr>
            <w:tcW w:w="2362" w:type="dxa"/>
          </w:tcPr>
          <w:p w14:paraId="42A5C414" w14:textId="7B7C649A" w:rsidR="00776CD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</w:t>
            </w:r>
            <w:r>
              <w:rPr>
                <w:lang w:val="en-US"/>
              </w:rPr>
              <w:t>16</w:t>
            </w:r>
          </w:p>
        </w:tc>
        <w:tc>
          <w:tcPr>
            <w:tcW w:w="2380" w:type="dxa"/>
          </w:tcPr>
          <w:p w14:paraId="6C601D36" w14:textId="394B040D" w:rsidR="00776CD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76CD8" w14:paraId="03EF789D" w14:textId="77777777" w:rsidTr="00776CD8">
        <w:tc>
          <w:tcPr>
            <w:tcW w:w="2346" w:type="dxa"/>
          </w:tcPr>
          <w:p w14:paraId="4233B4A4" w14:textId="0F8D145E" w:rsidR="00776CD8" w:rsidRPr="00DA614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DA6148">
              <w:rPr>
                <w:lang w:val="en-US"/>
              </w:rPr>
              <w:t>9</w:t>
            </w:r>
          </w:p>
        </w:tc>
        <w:tc>
          <w:tcPr>
            <w:tcW w:w="2541" w:type="dxa"/>
          </w:tcPr>
          <w:p w14:paraId="54A5D098" w14:textId="149C3A7B" w:rsidR="00776CD8" w:rsidRPr="00942AE4" w:rsidRDefault="00776CD8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“ ”</w:t>
            </w:r>
          </w:p>
        </w:tc>
        <w:tc>
          <w:tcPr>
            <w:tcW w:w="2362" w:type="dxa"/>
          </w:tcPr>
          <w:p w14:paraId="784028F6" w14:textId="18869185" w:rsidR="00776CD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7, 16</w:t>
            </w:r>
          </w:p>
        </w:tc>
        <w:tc>
          <w:tcPr>
            <w:tcW w:w="2380" w:type="dxa"/>
          </w:tcPr>
          <w:p w14:paraId="50706C16" w14:textId="18080EC4" w:rsidR="00776CD8" w:rsidRDefault="00776CD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617C1CAF" w14:textId="62813CCD" w:rsidR="00E84B41" w:rsidRPr="00CE0A41" w:rsidRDefault="00696007" w:rsidP="00470490">
      <w:pPr>
        <w:tabs>
          <w:tab w:val="left" w:pos="8256"/>
        </w:tabs>
        <w:ind w:firstLine="0"/>
      </w:pPr>
      <w:r>
        <w:tab/>
      </w:r>
      <w:r w:rsidR="00D73CFF">
        <w:t>Всего</w:t>
      </w:r>
      <w:r w:rsidR="00D73CFF" w:rsidRPr="00D73CFF">
        <w:t xml:space="preserve">: </w:t>
      </w:r>
      <w:r w:rsidR="00D73CFF" w:rsidRPr="00CE0A41">
        <w:t>5</w:t>
      </w:r>
      <w:r w:rsidR="00CE0A41" w:rsidRPr="00CE0A41">
        <w:t>5</w:t>
      </w:r>
    </w:p>
    <w:p w14:paraId="391B16A3" w14:textId="15D520D1" w:rsidR="0086236C" w:rsidRDefault="0086236C" w:rsidP="0086236C">
      <w:pPr>
        <w:pStyle w:val="1"/>
      </w:pPr>
      <w:r>
        <w:lastRenderedPageBreak/>
        <w:t>Оценка характеристик программы</w:t>
      </w:r>
    </w:p>
    <w:p w14:paraId="619A1D65" w14:textId="4FA9F716" w:rsidR="0086236C" w:rsidRPr="00D73CFF" w:rsidRDefault="0086236C" w:rsidP="00796A02">
      <w:proofErr w:type="gramStart"/>
      <w:r>
        <w:rPr>
          <w:lang w:val="en-US"/>
        </w:rPr>
        <w:t>L</w:t>
      </w:r>
      <w:r w:rsidRPr="0086236C">
        <w:rPr>
          <w:vertAlign w:val="subscript"/>
          <w:lang w:val="en-US"/>
        </w:rPr>
        <w:t>IF</w:t>
      </w:r>
      <w:r w:rsidRPr="00D73CFF">
        <w:rPr>
          <w:vertAlign w:val="subscript"/>
        </w:rPr>
        <w:t xml:space="preserve"> </w:t>
      </w:r>
      <w:r w:rsidRPr="00D73CFF">
        <w:t xml:space="preserve"> =</w:t>
      </w:r>
      <w:proofErr w:type="gramEnd"/>
      <w:r w:rsidRPr="00D73CFF">
        <w:t xml:space="preserve"> </w:t>
      </w:r>
      <w:r w:rsidR="00796A02" w:rsidRPr="00D73CFF">
        <w:t>0</w:t>
      </w:r>
    </w:p>
    <w:p w14:paraId="37136E7B" w14:textId="4678DEE2" w:rsidR="0086236C" w:rsidRPr="00D73CFF" w:rsidRDefault="0086236C" w:rsidP="0086236C">
      <w:proofErr w:type="spellStart"/>
      <w:r>
        <w:rPr>
          <w:lang w:val="en-US"/>
        </w:rPr>
        <w:t>L</w:t>
      </w:r>
      <w:r w:rsidRPr="0086236C">
        <w:rPr>
          <w:vertAlign w:val="subscript"/>
          <w:lang w:val="en-US"/>
        </w:rPr>
        <w:t>loop</w:t>
      </w:r>
      <w:proofErr w:type="spellEnd"/>
      <w:r w:rsidRPr="00D73CFF">
        <w:t xml:space="preserve"> = </w:t>
      </w:r>
      <w:r w:rsidR="00796A02" w:rsidRPr="00D73CFF">
        <w:t>1</w:t>
      </w:r>
    </w:p>
    <w:p w14:paraId="029A4891" w14:textId="260B606A" w:rsidR="0086236C" w:rsidRPr="00D73CFF" w:rsidRDefault="0086236C" w:rsidP="0086236C">
      <w:proofErr w:type="spellStart"/>
      <w:r>
        <w:rPr>
          <w:lang w:val="en-US"/>
        </w:rPr>
        <w:t>Lmod</w:t>
      </w:r>
      <w:proofErr w:type="spellEnd"/>
      <w:r w:rsidRPr="00D73CFF">
        <w:t xml:space="preserve"> = </w:t>
      </w:r>
      <w:r w:rsidR="00796A02" w:rsidRPr="00D73CFF">
        <w:t>1</w:t>
      </w:r>
    </w:p>
    <w:p w14:paraId="19A0FC73" w14:textId="27F487FC" w:rsidR="0086236C" w:rsidRPr="00CE0A41" w:rsidRDefault="0086236C" w:rsidP="004751F9">
      <w:r>
        <w:rPr>
          <w:lang w:val="en-US"/>
        </w:rPr>
        <w:t>f</w:t>
      </w:r>
      <w:r w:rsidRPr="00CE0A41">
        <w:t xml:space="preserve"> = </w:t>
      </w:r>
      <w:r w:rsidR="004751F9">
        <w:rPr>
          <w:lang w:val="en-US"/>
        </w:rPr>
        <w:t>N</w:t>
      </w:r>
      <w:r w:rsidR="004751F9" w:rsidRPr="00CE0A41">
        <w:rPr>
          <w:vertAlign w:val="superscript"/>
        </w:rPr>
        <w:t>4</w:t>
      </w:r>
      <w:proofErr w:type="spellStart"/>
      <w:proofErr w:type="gramStart"/>
      <w:r w:rsidR="004751F9" w:rsidRPr="004751F9">
        <w:rPr>
          <w:sz w:val="32"/>
          <w:szCs w:val="24"/>
          <w:vertAlign w:val="subscript"/>
          <w:lang w:val="en-US"/>
        </w:rPr>
        <w:t>sv</w:t>
      </w:r>
      <w:proofErr w:type="spellEnd"/>
      <w:r w:rsidR="004751F9" w:rsidRPr="00CE0A41">
        <w:rPr>
          <w:sz w:val="32"/>
          <w:szCs w:val="24"/>
          <w:vertAlign w:val="subscript"/>
        </w:rPr>
        <w:t xml:space="preserve">  </w:t>
      </w:r>
      <w:r w:rsidR="004751F9" w:rsidRPr="00CE0A41">
        <w:t>/</w:t>
      </w:r>
      <w:proofErr w:type="gramEnd"/>
      <w:r w:rsidR="004751F9" w:rsidRPr="00CE0A41">
        <w:t xml:space="preserve"> </w:t>
      </w:r>
      <w:proofErr w:type="spellStart"/>
      <w:r w:rsidR="004751F9">
        <w:rPr>
          <w:lang w:val="en-US"/>
        </w:rPr>
        <w:t>L</w:t>
      </w:r>
      <w:r w:rsidR="004751F9" w:rsidRPr="004751F9">
        <w:rPr>
          <w:vertAlign w:val="subscript"/>
          <w:lang w:val="en-US"/>
        </w:rPr>
        <w:t>mod</w:t>
      </w:r>
      <w:proofErr w:type="spellEnd"/>
      <w:r w:rsidR="004751F9" w:rsidRPr="00CE0A41">
        <w:rPr>
          <w:vertAlign w:val="subscript"/>
        </w:rPr>
        <w:t xml:space="preserve">  </w:t>
      </w:r>
      <w:r w:rsidR="004751F9" w:rsidRPr="00CE0A41">
        <w:t xml:space="preserve"> = 0</w:t>
      </w:r>
    </w:p>
    <w:p w14:paraId="6765627A" w14:textId="1A3C08E2" w:rsidR="0086236C" w:rsidRPr="007F797E" w:rsidRDefault="0086236C" w:rsidP="0086236C">
      <w:pPr>
        <w:rPr>
          <w:lang w:val="en-US"/>
        </w:rPr>
      </w:pPr>
      <w:r>
        <w:rPr>
          <w:lang w:val="en-US"/>
        </w:rPr>
        <w:t>L</w:t>
      </w:r>
      <w:r w:rsidRPr="00CE0A41">
        <w:t xml:space="preserve"> = </w:t>
      </w:r>
      <w:r w:rsidR="00D167D6" w:rsidRPr="00CE0A41">
        <w:t>5</w:t>
      </w:r>
      <w:r w:rsidR="007F797E">
        <w:rPr>
          <w:lang w:val="en-US"/>
        </w:rPr>
        <w:t>5</w:t>
      </w:r>
    </w:p>
    <w:p w14:paraId="49D9A898" w14:textId="32770E08" w:rsidR="0086236C" w:rsidRPr="00CE0A41" w:rsidRDefault="0086236C" w:rsidP="0086236C">
      <w:r>
        <w:rPr>
          <w:lang w:val="en-US"/>
        </w:rPr>
        <w:t>CL</w:t>
      </w:r>
      <w:r w:rsidRPr="00CE0A41">
        <w:t xml:space="preserve"> = </w:t>
      </w:r>
      <w:r w:rsidR="009A2525" w:rsidRPr="00CE0A41">
        <w:t>1</w:t>
      </w:r>
    </w:p>
    <w:p w14:paraId="2840AD2A" w14:textId="70C2C1C6" w:rsidR="0075442A" w:rsidRDefault="0086236C" w:rsidP="0086236C">
      <w:r>
        <w:rPr>
          <w:lang w:val="en-US"/>
        </w:rPr>
        <w:t>cl</w:t>
      </w:r>
      <w:r w:rsidRPr="00CE0A41">
        <w:t xml:space="preserve"> =</w:t>
      </w:r>
      <w:r w:rsidR="00841D90" w:rsidRPr="00CE0A41">
        <w:t xml:space="preserve"> 1 / 5</w:t>
      </w:r>
      <w:r w:rsidR="00CF7998">
        <w:rPr>
          <w:lang w:val="en-US"/>
        </w:rPr>
        <w:t>5</w:t>
      </w:r>
      <w:r w:rsidR="00841D90" w:rsidRPr="00CE0A41">
        <w:t xml:space="preserve"> = </w:t>
      </w:r>
      <w:r w:rsidR="00CF7998" w:rsidRPr="00CF7998">
        <w:t>0.018</w:t>
      </w:r>
    </w:p>
    <w:p w14:paraId="3212E426" w14:textId="14C8F01E" w:rsidR="0075442A" w:rsidRPr="0075442A" w:rsidRDefault="00C3453E" w:rsidP="00C3453E">
      <w:r w:rsidRPr="00C3453E">
        <w:t xml:space="preserve">С точки зрения лексического анализа исходного текста программы представленное решение не является сложным: программа содержит один оператор цикла и не содержит операторов </w:t>
      </w:r>
      <w:proofErr w:type="spellStart"/>
      <w:r w:rsidRPr="00C3453E">
        <w:t>if</w:t>
      </w:r>
      <w:proofErr w:type="spellEnd"/>
      <w:r w:rsidRPr="00C3453E">
        <w:t xml:space="preserve">. Абсолютная сложность CL = 1, относительная сложность </w:t>
      </w:r>
      <w:proofErr w:type="spellStart"/>
      <w:r w:rsidRPr="00C3453E">
        <w:t>cl</w:t>
      </w:r>
      <w:proofErr w:type="spellEnd"/>
      <w:r w:rsidRPr="00C3453E">
        <w:t xml:space="preserve"> = 1/51 ≈ </w:t>
      </w:r>
      <w:r w:rsidR="00CF7998" w:rsidRPr="00CF7998">
        <w:t>0.018</w:t>
      </w:r>
      <w:r w:rsidRPr="00C3453E">
        <w:t>. Это подтверждает низкую логическую сложность программы.</w:t>
      </w:r>
    </w:p>
    <w:sectPr w:rsidR="0075442A" w:rsidRPr="0075442A" w:rsidSect="007A03C0">
      <w:headerReference w:type="default" r:id="rId9"/>
      <w:pgSz w:w="11906" w:h="16838" w:code="9"/>
      <w:pgMar w:top="1134" w:right="566" w:bottom="851" w:left="1701" w:header="624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882C" w14:textId="77777777" w:rsidR="00C7721A" w:rsidRDefault="00C7721A" w:rsidP="00A21E10">
      <w:pPr>
        <w:spacing w:line="240" w:lineRule="auto"/>
      </w:pPr>
      <w:r>
        <w:separator/>
      </w:r>
    </w:p>
  </w:endnote>
  <w:endnote w:type="continuationSeparator" w:id="0">
    <w:p w14:paraId="6F2E35B1" w14:textId="77777777" w:rsidR="00C7721A" w:rsidRDefault="00C7721A" w:rsidP="00A21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0916" w14:textId="77777777" w:rsidR="00DD411F" w:rsidRDefault="00DD411F">
    <w:pPr>
      <w:pStyle w:val="a9"/>
      <w:jc w:val="center"/>
    </w:pPr>
  </w:p>
  <w:p w14:paraId="48EA8535" w14:textId="77777777" w:rsidR="00DD411F" w:rsidRDefault="00DD41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8FB1" w14:textId="77777777" w:rsidR="00C7721A" w:rsidRDefault="00C7721A" w:rsidP="00A21E10">
      <w:pPr>
        <w:spacing w:line="240" w:lineRule="auto"/>
      </w:pPr>
      <w:r>
        <w:separator/>
      </w:r>
    </w:p>
  </w:footnote>
  <w:footnote w:type="continuationSeparator" w:id="0">
    <w:p w14:paraId="3FCDD2C6" w14:textId="77777777" w:rsidR="00C7721A" w:rsidRDefault="00C7721A" w:rsidP="00A21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2880" w14:textId="25BA5E27" w:rsidR="00DD411F" w:rsidRDefault="00DD411F" w:rsidP="007A03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DB3"/>
    <w:multiLevelType w:val="hybridMultilevel"/>
    <w:tmpl w:val="2DEE54B2"/>
    <w:lvl w:ilvl="0" w:tplc="8B442B9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466F2D"/>
    <w:multiLevelType w:val="hybridMultilevel"/>
    <w:tmpl w:val="BB821E9A"/>
    <w:lvl w:ilvl="0" w:tplc="8242B40E">
      <w:start w:val="1"/>
      <w:numFmt w:val="bullet"/>
      <w:pStyle w:val="a0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DB8931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3B87E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6EAFD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1B2432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AC2303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F29CF5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752011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A6C703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94D5938"/>
    <w:multiLevelType w:val="hybridMultilevel"/>
    <w:tmpl w:val="19D0B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D403B"/>
    <w:multiLevelType w:val="hybridMultilevel"/>
    <w:tmpl w:val="10B07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F686F"/>
    <w:multiLevelType w:val="hybridMultilevel"/>
    <w:tmpl w:val="2EC0FDAE"/>
    <w:lvl w:ilvl="0" w:tplc="9DAA0A5C">
      <w:start w:val="1"/>
      <w:numFmt w:val="decimal"/>
      <w:pStyle w:val="a1"/>
      <w:lvlText w:val="%1."/>
      <w:lvlJc w:val="left"/>
      <w:pPr>
        <w:tabs>
          <w:tab w:val="num" w:pos="106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357B8A"/>
    <w:multiLevelType w:val="hybridMultilevel"/>
    <w:tmpl w:val="2934FFAC"/>
    <w:lvl w:ilvl="0" w:tplc="9FF65254">
      <w:start w:val="1"/>
      <w:numFmt w:val="decimal"/>
      <w:pStyle w:val="a2"/>
      <w:lvlText w:val="%1."/>
      <w:lvlJc w:val="left"/>
      <w:pPr>
        <w:tabs>
          <w:tab w:val="num" w:pos="1174"/>
        </w:tabs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206710">
    <w:abstractNumId w:val="5"/>
  </w:num>
  <w:num w:numId="2" w16cid:durableId="729378756">
    <w:abstractNumId w:val="1"/>
  </w:num>
  <w:num w:numId="3" w16cid:durableId="1315068532">
    <w:abstractNumId w:val="4"/>
  </w:num>
  <w:num w:numId="4" w16cid:durableId="1254628176">
    <w:abstractNumId w:val="2"/>
  </w:num>
  <w:num w:numId="5" w16cid:durableId="34475886">
    <w:abstractNumId w:val="3"/>
  </w:num>
  <w:num w:numId="6" w16cid:durableId="2120097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12372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34"/>
    <w:rsid w:val="00013F16"/>
    <w:rsid w:val="000316EE"/>
    <w:rsid w:val="000322D8"/>
    <w:rsid w:val="00066ABF"/>
    <w:rsid w:val="00082421"/>
    <w:rsid w:val="00082C30"/>
    <w:rsid w:val="00091720"/>
    <w:rsid w:val="000957C4"/>
    <w:rsid w:val="000B0072"/>
    <w:rsid w:val="000B0A04"/>
    <w:rsid w:val="000B632C"/>
    <w:rsid w:val="000E2CFB"/>
    <w:rsid w:val="000F0113"/>
    <w:rsid w:val="001018C7"/>
    <w:rsid w:val="00110443"/>
    <w:rsid w:val="001400EC"/>
    <w:rsid w:val="0014211D"/>
    <w:rsid w:val="001957A4"/>
    <w:rsid w:val="001A7809"/>
    <w:rsid w:val="001C649C"/>
    <w:rsid w:val="001D08E2"/>
    <w:rsid w:val="001D23AA"/>
    <w:rsid w:val="001D3341"/>
    <w:rsid w:val="001E1B29"/>
    <w:rsid w:val="001E5EF0"/>
    <w:rsid w:val="001E6DBE"/>
    <w:rsid w:val="001E766F"/>
    <w:rsid w:val="001F43DC"/>
    <w:rsid w:val="0021145E"/>
    <w:rsid w:val="002156A3"/>
    <w:rsid w:val="002424C6"/>
    <w:rsid w:val="00257A15"/>
    <w:rsid w:val="00264CBA"/>
    <w:rsid w:val="00267D82"/>
    <w:rsid w:val="00270EC6"/>
    <w:rsid w:val="00277ED4"/>
    <w:rsid w:val="002A22F6"/>
    <w:rsid w:val="002A5975"/>
    <w:rsid w:val="002A76BE"/>
    <w:rsid w:val="002B0864"/>
    <w:rsid w:val="002B3BDF"/>
    <w:rsid w:val="002C1C61"/>
    <w:rsid w:val="002C3D66"/>
    <w:rsid w:val="002E70DE"/>
    <w:rsid w:val="002F0344"/>
    <w:rsid w:val="00322004"/>
    <w:rsid w:val="00342DFB"/>
    <w:rsid w:val="00356E25"/>
    <w:rsid w:val="00362A0C"/>
    <w:rsid w:val="00375B5E"/>
    <w:rsid w:val="003764DB"/>
    <w:rsid w:val="003867A2"/>
    <w:rsid w:val="003A23B7"/>
    <w:rsid w:val="003A2EB2"/>
    <w:rsid w:val="003A331A"/>
    <w:rsid w:val="003B1319"/>
    <w:rsid w:val="003C4881"/>
    <w:rsid w:val="003D0E7E"/>
    <w:rsid w:val="003D7598"/>
    <w:rsid w:val="003E65DA"/>
    <w:rsid w:val="00412233"/>
    <w:rsid w:val="00412AC2"/>
    <w:rsid w:val="004135A9"/>
    <w:rsid w:val="004258F2"/>
    <w:rsid w:val="00425934"/>
    <w:rsid w:val="00432A9B"/>
    <w:rsid w:val="0044043A"/>
    <w:rsid w:val="00442C41"/>
    <w:rsid w:val="00457FA8"/>
    <w:rsid w:val="0046533C"/>
    <w:rsid w:val="00467BFD"/>
    <w:rsid w:val="00470490"/>
    <w:rsid w:val="004751F9"/>
    <w:rsid w:val="00487D94"/>
    <w:rsid w:val="00490613"/>
    <w:rsid w:val="00493F00"/>
    <w:rsid w:val="00494A3D"/>
    <w:rsid w:val="0049740E"/>
    <w:rsid w:val="004A05FE"/>
    <w:rsid w:val="004A1E02"/>
    <w:rsid w:val="004B3819"/>
    <w:rsid w:val="004B4218"/>
    <w:rsid w:val="004D097E"/>
    <w:rsid w:val="004E7A72"/>
    <w:rsid w:val="005069E1"/>
    <w:rsid w:val="00512211"/>
    <w:rsid w:val="005327A5"/>
    <w:rsid w:val="00547BD9"/>
    <w:rsid w:val="005745ED"/>
    <w:rsid w:val="00575FDD"/>
    <w:rsid w:val="00585033"/>
    <w:rsid w:val="00594B0B"/>
    <w:rsid w:val="00594C80"/>
    <w:rsid w:val="005A1EE9"/>
    <w:rsid w:val="005A7E19"/>
    <w:rsid w:val="005C6A38"/>
    <w:rsid w:val="005D118C"/>
    <w:rsid w:val="005E37FD"/>
    <w:rsid w:val="00607CAF"/>
    <w:rsid w:val="00614571"/>
    <w:rsid w:val="00622AD8"/>
    <w:rsid w:val="00627851"/>
    <w:rsid w:val="00637949"/>
    <w:rsid w:val="006411C5"/>
    <w:rsid w:val="00647013"/>
    <w:rsid w:val="00652A79"/>
    <w:rsid w:val="006550F0"/>
    <w:rsid w:val="006716BC"/>
    <w:rsid w:val="00674344"/>
    <w:rsid w:val="00684588"/>
    <w:rsid w:val="0069257F"/>
    <w:rsid w:val="00696007"/>
    <w:rsid w:val="006A53E7"/>
    <w:rsid w:val="006A62C8"/>
    <w:rsid w:val="006B1218"/>
    <w:rsid w:val="006C62EF"/>
    <w:rsid w:val="006C6389"/>
    <w:rsid w:val="006E17D0"/>
    <w:rsid w:val="006E2B93"/>
    <w:rsid w:val="006E74E5"/>
    <w:rsid w:val="00701636"/>
    <w:rsid w:val="00717734"/>
    <w:rsid w:val="0075442A"/>
    <w:rsid w:val="00760D90"/>
    <w:rsid w:val="007635FC"/>
    <w:rsid w:val="00773D8E"/>
    <w:rsid w:val="0077439D"/>
    <w:rsid w:val="00776CD8"/>
    <w:rsid w:val="00777361"/>
    <w:rsid w:val="00796A02"/>
    <w:rsid w:val="007A03C0"/>
    <w:rsid w:val="007A1236"/>
    <w:rsid w:val="007A31F2"/>
    <w:rsid w:val="007A6607"/>
    <w:rsid w:val="007A7C93"/>
    <w:rsid w:val="007B0D0C"/>
    <w:rsid w:val="007B3B68"/>
    <w:rsid w:val="007E2249"/>
    <w:rsid w:val="007F098B"/>
    <w:rsid w:val="007F797E"/>
    <w:rsid w:val="0080342A"/>
    <w:rsid w:val="00815C9F"/>
    <w:rsid w:val="00840987"/>
    <w:rsid w:val="00841D90"/>
    <w:rsid w:val="00842FB0"/>
    <w:rsid w:val="00845B0B"/>
    <w:rsid w:val="008516A6"/>
    <w:rsid w:val="0086236C"/>
    <w:rsid w:val="008629CB"/>
    <w:rsid w:val="008649E5"/>
    <w:rsid w:val="00873B4D"/>
    <w:rsid w:val="008B07AA"/>
    <w:rsid w:val="008C6DB1"/>
    <w:rsid w:val="008E6D01"/>
    <w:rsid w:val="008F2EEA"/>
    <w:rsid w:val="009005D4"/>
    <w:rsid w:val="00906783"/>
    <w:rsid w:val="0091296D"/>
    <w:rsid w:val="00916783"/>
    <w:rsid w:val="00931231"/>
    <w:rsid w:val="00942AE4"/>
    <w:rsid w:val="00952EAE"/>
    <w:rsid w:val="00953EE3"/>
    <w:rsid w:val="00965AAA"/>
    <w:rsid w:val="009922D2"/>
    <w:rsid w:val="00995511"/>
    <w:rsid w:val="00997727"/>
    <w:rsid w:val="009A24C1"/>
    <w:rsid w:val="009A2525"/>
    <w:rsid w:val="009F0B9E"/>
    <w:rsid w:val="009F6089"/>
    <w:rsid w:val="009F67A3"/>
    <w:rsid w:val="00A06461"/>
    <w:rsid w:val="00A21E10"/>
    <w:rsid w:val="00A41EDA"/>
    <w:rsid w:val="00A428D3"/>
    <w:rsid w:val="00A44BF5"/>
    <w:rsid w:val="00A577D6"/>
    <w:rsid w:val="00A67321"/>
    <w:rsid w:val="00A82D6A"/>
    <w:rsid w:val="00A84C9B"/>
    <w:rsid w:val="00A9093D"/>
    <w:rsid w:val="00AB609A"/>
    <w:rsid w:val="00AB6D5C"/>
    <w:rsid w:val="00AC3B75"/>
    <w:rsid w:val="00AC5CF0"/>
    <w:rsid w:val="00AE6FAE"/>
    <w:rsid w:val="00AF43B5"/>
    <w:rsid w:val="00B00CF9"/>
    <w:rsid w:val="00B039F0"/>
    <w:rsid w:val="00B05DAE"/>
    <w:rsid w:val="00B26530"/>
    <w:rsid w:val="00B30367"/>
    <w:rsid w:val="00B42DD8"/>
    <w:rsid w:val="00B47B62"/>
    <w:rsid w:val="00B51756"/>
    <w:rsid w:val="00B51BC3"/>
    <w:rsid w:val="00B5675A"/>
    <w:rsid w:val="00B71CE4"/>
    <w:rsid w:val="00B74561"/>
    <w:rsid w:val="00B76347"/>
    <w:rsid w:val="00B77DD5"/>
    <w:rsid w:val="00BA111D"/>
    <w:rsid w:val="00BD6F6D"/>
    <w:rsid w:val="00BE184C"/>
    <w:rsid w:val="00BE1D1C"/>
    <w:rsid w:val="00BE22B5"/>
    <w:rsid w:val="00BE29EC"/>
    <w:rsid w:val="00BF40C2"/>
    <w:rsid w:val="00BF72BE"/>
    <w:rsid w:val="00C027D0"/>
    <w:rsid w:val="00C1022C"/>
    <w:rsid w:val="00C159CF"/>
    <w:rsid w:val="00C172F3"/>
    <w:rsid w:val="00C2176D"/>
    <w:rsid w:val="00C3453E"/>
    <w:rsid w:val="00C3726E"/>
    <w:rsid w:val="00C408FA"/>
    <w:rsid w:val="00C5539B"/>
    <w:rsid w:val="00C73242"/>
    <w:rsid w:val="00C73B1D"/>
    <w:rsid w:val="00C75034"/>
    <w:rsid w:val="00C7721A"/>
    <w:rsid w:val="00CA3F93"/>
    <w:rsid w:val="00CB1537"/>
    <w:rsid w:val="00CC2B0B"/>
    <w:rsid w:val="00CE0A41"/>
    <w:rsid w:val="00CF7998"/>
    <w:rsid w:val="00D15D33"/>
    <w:rsid w:val="00D167D6"/>
    <w:rsid w:val="00D20E3A"/>
    <w:rsid w:val="00D2661E"/>
    <w:rsid w:val="00D364E2"/>
    <w:rsid w:val="00D4004A"/>
    <w:rsid w:val="00D42755"/>
    <w:rsid w:val="00D73AF6"/>
    <w:rsid w:val="00D73CFF"/>
    <w:rsid w:val="00DA29A2"/>
    <w:rsid w:val="00DA327E"/>
    <w:rsid w:val="00DA6148"/>
    <w:rsid w:val="00DB19D9"/>
    <w:rsid w:val="00DB733A"/>
    <w:rsid w:val="00DC490A"/>
    <w:rsid w:val="00DC71DC"/>
    <w:rsid w:val="00DD411F"/>
    <w:rsid w:val="00E10A0F"/>
    <w:rsid w:val="00E136CE"/>
    <w:rsid w:val="00E138AE"/>
    <w:rsid w:val="00E20745"/>
    <w:rsid w:val="00E36970"/>
    <w:rsid w:val="00E45419"/>
    <w:rsid w:val="00E500D1"/>
    <w:rsid w:val="00E72FEA"/>
    <w:rsid w:val="00E81923"/>
    <w:rsid w:val="00E8344E"/>
    <w:rsid w:val="00E84960"/>
    <w:rsid w:val="00E84B41"/>
    <w:rsid w:val="00E92F47"/>
    <w:rsid w:val="00E94CEF"/>
    <w:rsid w:val="00EA6EDD"/>
    <w:rsid w:val="00EB4C77"/>
    <w:rsid w:val="00EE1D9C"/>
    <w:rsid w:val="00EF61F1"/>
    <w:rsid w:val="00EF7B28"/>
    <w:rsid w:val="00F0058E"/>
    <w:rsid w:val="00F059CC"/>
    <w:rsid w:val="00F15F99"/>
    <w:rsid w:val="00F22BA2"/>
    <w:rsid w:val="00F260ED"/>
    <w:rsid w:val="00F32D69"/>
    <w:rsid w:val="00F41C9C"/>
    <w:rsid w:val="00F53F26"/>
    <w:rsid w:val="00F75236"/>
    <w:rsid w:val="00F80194"/>
    <w:rsid w:val="00F84231"/>
    <w:rsid w:val="00F9746B"/>
    <w:rsid w:val="00FA2B25"/>
    <w:rsid w:val="00FA2BA2"/>
    <w:rsid w:val="00FC2821"/>
    <w:rsid w:val="00FC3B30"/>
    <w:rsid w:val="00FC6F1E"/>
    <w:rsid w:val="00FD548D"/>
    <w:rsid w:val="00FF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452F"/>
  <w15:docId w15:val="{FED79442-DA53-4917-B0E7-E28DEF65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73D8E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1E6DBE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1E6DBE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777361"/>
    <w:pPr>
      <w:keepNext/>
      <w:keepLines/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4">
    <w:name w:val="heading 4"/>
    <w:basedOn w:val="a3"/>
    <w:next w:val="a3"/>
    <w:link w:val="40"/>
    <w:uiPriority w:val="9"/>
    <w:unhideWhenUsed/>
    <w:rsid w:val="00B26530"/>
    <w:pPr>
      <w:keepNext/>
      <w:keepLines/>
      <w:spacing w:before="200"/>
      <w:ind w:left="864" w:hanging="864"/>
      <w:outlineLvl w:val="3"/>
    </w:pPr>
    <w:rPr>
      <w:rFonts w:eastAsiaTheme="majorEastAsia" w:cstheme="majorBidi"/>
      <w:bCs/>
      <w:iCs/>
      <w:u w:val="single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1E6DBE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20">
    <w:name w:val="Заголовок 2 Знак"/>
    <w:basedOn w:val="a4"/>
    <w:link w:val="2"/>
    <w:uiPriority w:val="9"/>
    <w:rsid w:val="001E6DB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77361"/>
    <w:rPr>
      <w:rFonts w:ascii="Times New Roman" w:eastAsiaTheme="majorEastAsia" w:hAnsi="Times New Roman" w:cstheme="majorBidi"/>
      <w:b/>
      <w:bCs/>
      <w:i/>
      <w:sz w:val="28"/>
    </w:rPr>
  </w:style>
  <w:style w:type="paragraph" w:styleId="a7">
    <w:name w:val="header"/>
    <w:link w:val="a8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8">
    <w:name w:val="Верхний колонтитул Знак"/>
    <w:basedOn w:val="a4"/>
    <w:link w:val="a7"/>
    <w:uiPriority w:val="99"/>
    <w:rsid w:val="00A21E10"/>
    <w:rPr>
      <w:rFonts w:ascii="Times New Roman" w:hAnsi="Times New Roman"/>
      <w:sz w:val="24"/>
    </w:rPr>
  </w:style>
  <w:style w:type="paragraph" w:styleId="a9">
    <w:name w:val="footer"/>
    <w:basedOn w:val="a3"/>
    <w:link w:val="aa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A21E10"/>
    <w:rPr>
      <w:rFonts w:ascii="Times New Roman" w:hAnsi="Times New Roman"/>
      <w:sz w:val="28"/>
    </w:rPr>
  </w:style>
  <w:style w:type="paragraph" w:styleId="ab">
    <w:name w:val="TOC Heading"/>
    <w:basedOn w:val="1"/>
    <w:next w:val="a3"/>
    <w:uiPriority w:val="39"/>
    <w:unhideWhenUsed/>
    <w:qFormat/>
    <w:rsid w:val="00277ED4"/>
    <w:pPr>
      <w:pageBreakBefore w:val="0"/>
      <w:outlineLvl w:val="9"/>
    </w:pPr>
    <w:rPr>
      <w:caps w:val="0"/>
    </w:rPr>
  </w:style>
  <w:style w:type="paragraph" w:customStyle="1" w:styleId="ac">
    <w:name w:val="Рисунок"/>
    <w:basedOn w:val="ad"/>
    <w:next w:val="ad"/>
    <w:qFormat/>
    <w:rsid w:val="00277ED4"/>
    <w:pPr>
      <w:keepNext/>
      <w:spacing w:after="0" w:line="360" w:lineRule="auto"/>
    </w:pPr>
    <w:rPr>
      <w:i w:val="0"/>
    </w:rPr>
  </w:style>
  <w:style w:type="paragraph" w:styleId="ad">
    <w:name w:val="caption"/>
    <w:next w:val="a3"/>
    <w:uiPriority w:val="35"/>
    <w:unhideWhenUsed/>
    <w:qFormat/>
    <w:rsid w:val="00953EE3"/>
    <w:pPr>
      <w:keepLines/>
      <w:jc w:val="center"/>
    </w:pPr>
    <w:rPr>
      <w:rFonts w:ascii="Times New Roman" w:hAnsi="Times New Roman"/>
      <w:bCs/>
      <w:i/>
      <w:sz w:val="24"/>
      <w:szCs w:val="18"/>
    </w:rPr>
  </w:style>
  <w:style w:type="paragraph" w:styleId="ae">
    <w:name w:val="Normal (Web)"/>
    <w:basedOn w:val="a3"/>
    <w:uiPriority w:val="99"/>
    <w:semiHidden/>
    <w:unhideWhenUsed/>
    <w:rsid w:val="00717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c1">
    <w:name w:val="c1"/>
    <w:basedOn w:val="a4"/>
    <w:rsid w:val="00A9093D"/>
  </w:style>
  <w:style w:type="paragraph" w:styleId="af">
    <w:name w:val="List Paragraph"/>
    <w:aliases w:val="Список1"/>
    <w:basedOn w:val="a3"/>
    <w:link w:val="af0"/>
    <w:uiPriority w:val="34"/>
    <w:qFormat/>
    <w:rsid w:val="00A9093D"/>
    <w:pPr>
      <w:ind w:left="720"/>
      <w:contextualSpacing/>
    </w:pPr>
  </w:style>
  <w:style w:type="character" w:styleId="af1">
    <w:name w:val="Hyperlink"/>
    <w:basedOn w:val="a4"/>
    <w:uiPriority w:val="99"/>
    <w:unhideWhenUsed/>
    <w:rsid w:val="005745ED"/>
    <w:rPr>
      <w:color w:val="0000FF" w:themeColor="hyperlink"/>
      <w:u w:val="single"/>
    </w:rPr>
  </w:style>
  <w:style w:type="paragraph" w:customStyle="1" w:styleId="a2">
    <w:name w:val="Нумерованный список (для реферата)"/>
    <w:basedOn w:val="af"/>
    <w:link w:val="af2"/>
    <w:qFormat/>
    <w:rsid w:val="00594B0B"/>
    <w:pPr>
      <w:numPr>
        <w:numId w:val="1"/>
      </w:numPr>
    </w:pPr>
  </w:style>
  <w:style w:type="character" w:customStyle="1" w:styleId="af2">
    <w:name w:val="Нумерованный список (для реферата) Знак"/>
    <w:basedOn w:val="a4"/>
    <w:link w:val="a2"/>
    <w:rsid w:val="00594B0B"/>
    <w:rPr>
      <w:rFonts w:ascii="Times New Roman" w:hAnsi="Times New Roman"/>
      <w:sz w:val="28"/>
    </w:rPr>
  </w:style>
  <w:style w:type="character" w:customStyle="1" w:styleId="af3">
    <w:name w:val="Листинг знака"/>
    <w:basedOn w:val="a4"/>
    <w:uiPriority w:val="1"/>
    <w:qFormat/>
    <w:rsid w:val="009F6089"/>
    <w:rPr>
      <w:rFonts w:ascii="Courier New" w:hAnsi="Courier New"/>
      <w:sz w:val="24"/>
      <w:lang w:val="en-US"/>
    </w:rPr>
  </w:style>
  <w:style w:type="paragraph" w:customStyle="1" w:styleId="af4">
    <w:name w:val="Листинг"/>
    <w:next w:val="ad"/>
    <w:link w:val="af5"/>
    <w:qFormat/>
    <w:rsid w:val="00E92F4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360" w:lineRule="auto"/>
    </w:pPr>
    <w:rPr>
      <w:rFonts w:ascii="Courier New" w:hAnsi="Courier New"/>
      <w:noProof/>
      <w:sz w:val="24"/>
    </w:rPr>
  </w:style>
  <w:style w:type="character" w:customStyle="1" w:styleId="af5">
    <w:name w:val="Листинг Знак"/>
    <w:basedOn w:val="a4"/>
    <w:link w:val="af4"/>
    <w:rsid w:val="00E92F47"/>
    <w:rPr>
      <w:rFonts w:ascii="Courier New" w:hAnsi="Courier New"/>
      <w:noProof/>
      <w:sz w:val="24"/>
    </w:rPr>
  </w:style>
  <w:style w:type="paragraph" w:customStyle="1" w:styleId="a0">
    <w:name w:val="марк. список"/>
    <w:basedOn w:val="af"/>
    <w:link w:val="character"/>
    <w:qFormat/>
    <w:rsid w:val="0014211D"/>
    <w:pPr>
      <w:numPr>
        <w:numId w:val="2"/>
      </w:numPr>
      <w:contextualSpacing w:val="0"/>
    </w:pPr>
    <w:rPr>
      <w:rFonts w:eastAsia="Times New Roman" w:cs="Times New Roman"/>
      <w:color w:val="000000"/>
      <w:szCs w:val="28"/>
    </w:rPr>
  </w:style>
  <w:style w:type="character" w:customStyle="1" w:styleId="character">
    <w:name w:val="марк. список_character"/>
    <w:link w:val="a0"/>
    <w:locked/>
    <w:rsid w:val="0014211D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B26530"/>
    <w:rPr>
      <w:rFonts w:ascii="Times New Roman" w:eastAsiaTheme="majorEastAsia" w:hAnsi="Times New Roman" w:cstheme="majorBidi"/>
      <w:bCs/>
      <w:iCs/>
      <w:sz w:val="28"/>
      <w:u w:val="single"/>
    </w:rPr>
  </w:style>
  <w:style w:type="character" w:customStyle="1" w:styleId="af0">
    <w:name w:val="Абзац списка Знак"/>
    <w:aliases w:val="Список1 Знак"/>
    <w:basedOn w:val="a4"/>
    <w:link w:val="af"/>
    <w:uiPriority w:val="34"/>
    <w:rsid w:val="00B26530"/>
    <w:rPr>
      <w:rFonts w:ascii="Times New Roman" w:hAnsi="Times New Roman"/>
      <w:sz w:val="28"/>
    </w:rPr>
  </w:style>
  <w:style w:type="paragraph" w:styleId="af6">
    <w:name w:val="Body Text"/>
    <w:basedOn w:val="a3"/>
    <w:link w:val="af7"/>
    <w:unhideWhenUsed/>
    <w:rsid w:val="00BF72BE"/>
    <w:pPr>
      <w:spacing w:after="120"/>
    </w:pPr>
    <w:rPr>
      <w:szCs w:val="24"/>
      <w:lang w:val="en-US"/>
    </w:rPr>
  </w:style>
  <w:style w:type="character" w:customStyle="1" w:styleId="af7">
    <w:name w:val="Основной текст Знак"/>
    <w:basedOn w:val="a4"/>
    <w:link w:val="af6"/>
    <w:rsid w:val="00BF72BE"/>
    <w:rPr>
      <w:rFonts w:ascii="Times New Roman" w:hAnsi="Times New Roman"/>
      <w:sz w:val="28"/>
      <w:szCs w:val="24"/>
      <w:lang w:val="en-US"/>
    </w:rPr>
  </w:style>
  <w:style w:type="paragraph" w:styleId="a1">
    <w:name w:val="List Number"/>
    <w:basedOn w:val="a3"/>
    <w:uiPriority w:val="99"/>
    <w:unhideWhenUsed/>
    <w:qFormat/>
    <w:rsid w:val="00D2661E"/>
    <w:pPr>
      <w:numPr>
        <w:numId w:val="3"/>
      </w:numPr>
      <w:contextualSpacing/>
    </w:pPr>
  </w:style>
  <w:style w:type="character" w:styleId="af8">
    <w:name w:val="FollowedHyperlink"/>
    <w:basedOn w:val="a4"/>
    <w:uiPriority w:val="99"/>
    <w:semiHidden/>
    <w:unhideWhenUsed/>
    <w:rsid w:val="00D2661E"/>
    <w:rPr>
      <w:color w:val="800080" w:themeColor="followedHyperlink"/>
      <w:u w:val="single"/>
    </w:rPr>
  </w:style>
  <w:style w:type="paragraph" w:styleId="af9">
    <w:name w:val="Balloon Text"/>
    <w:basedOn w:val="a3"/>
    <w:link w:val="afa"/>
    <w:uiPriority w:val="99"/>
    <w:semiHidden/>
    <w:unhideWhenUsed/>
    <w:rsid w:val="000B00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4"/>
    <w:link w:val="af9"/>
    <w:uiPriority w:val="99"/>
    <w:semiHidden/>
    <w:rsid w:val="000B0072"/>
    <w:rPr>
      <w:rFonts w:ascii="Tahoma" w:hAnsi="Tahoma" w:cs="Tahoma"/>
      <w:sz w:val="16"/>
      <w:szCs w:val="16"/>
    </w:rPr>
  </w:style>
  <w:style w:type="table" w:styleId="afb">
    <w:name w:val="Table Grid"/>
    <w:basedOn w:val="a5"/>
    <w:uiPriority w:val="59"/>
    <w:rsid w:val="0021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3"/>
    <w:next w:val="a3"/>
    <w:autoRedefine/>
    <w:uiPriority w:val="39"/>
    <w:unhideWhenUsed/>
    <w:rsid w:val="002156A3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2156A3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2156A3"/>
    <w:pPr>
      <w:spacing w:after="100"/>
      <w:ind w:left="560"/>
    </w:pPr>
  </w:style>
  <w:style w:type="paragraph" w:customStyle="1" w:styleId="Default">
    <w:name w:val="Default"/>
    <w:rsid w:val="00F53F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c">
    <w:name w:val="No Spacing"/>
    <w:uiPriority w:val="1"/>
    <w:qFormat/>
    <w:rsid w:val="00DA29A2"/>
    <w:pPr>
      <w:widowControl w:val="0"/>
      <w:spacing w:after="0" w:line="240" w:lineRule="auto"/>
    </w:pPr>
    <w:rPr>
      <w:rFonts w:ascii="Courier New" w:hAnsi="Courier New"/>
      <w:sz w:val="24"/>
    </w:rPr>
  </w:style>
  <w:style w:type="paragraph" w:customStyle="1" w:styleId="ds-markdown-paragraph">
    <w:name w:val="ds-markdown-paragraph"/>
    <w:basedOn w:val="a3"/>
    <w:rsid w:val="001018C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4"/>
    <w:uiPriority w:val="22"/>
    <w:qFormat/>
    <w:rsid w:val="001018C7"/>
    <w:rPr>
      <w:b/>
      <w:bCs/>
    </w:rPr>
  </w:style>
  <w:style w:type="paragraph" w:customStyle="1" w:styleId="a">
    <w:name w:val="Обычный с нум"/>
    <w:basedOn w:val="a3"/>
    <w:qFormat/>
    <w:rsid w:val="00E84B41"/>
    <w:pPr>
      <w:numPr>
        <w:numId w:val="6"/>
      </w:numPr>
      <w:spacing w:line="240" w:lineRule="auto"/>
    </w:pPr>
    <w:rPr>
      <w:rFonts w:asciiTheme="minorHAnsi" w:hAnsiTheme="minorHAnsi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1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87493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387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5049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96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918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23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9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_\&#1064;&#1072;&#1073;&#1083;&#1086;&#1085;%20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D4D1E-5D47-49F9-8624-996AF0E2E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4.dotx</Template>
  <TotalTime>17</TotalTime>
  <Pages>5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Denis Dyubko</cp:lastModifiedBy>
  <cp:revision>24</cp:revision>
  <dcterms:created xsi:type="dcterms:W3CDTF">2026-09-20T15:51:00Z</dcterms:created>
  <dcterms:modified xsi:type="dcterms:W3CDTF">2026-09-20T18:06:00Z</dcterms:modified>
</cp:coreProperties>
</file>