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DB2E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  <w:r w:rsidRPr="001E1B29">
        <w:rPr>
          <w:rFonts w:eastAsia="Calibri" w:cs="Times New Roman"/>
          <w:b/>
          <w:bCs/>
          <w:szCs w:val="28"/>
        </w:rPr>
        <w:t>МИНИСТЕРСТВО НАУКИ И ВЫСШЕГО ОБРАЗОВАНИЯ РФ</w:t>
      </w:r>
    </w:p>
    <w:p w14:paraId="49485DE2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  <w:r w:rsidRPr="001E1B29">
        <w:rPr>
          <w:rFonts w:eastAsia="Calibri" w:cs="Times New Roman"/>
          <w:b/>
          <w:bCs/>
          <w:szCs w:val="28"/>
        </w:rPr>
        <w:t>ФГБОУ ВО «БРЯНСКИЙ ГОСУДВЕННЫЙ ТЕХНИЧЕСКИЙ УНИВЕРСИТЕТ»</w:t>
      </w:r>
    </w:p>
    <w:p w14:paraId="176033A3" w14:textId="0C3D8199" w:rsidR="001E1B29" w:rsidRPr="00FA2BA2" w:rsidRDefault="001E1B29" w:rsidP="007A03C0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  <w:r w:rsidRPr="001E1B29">
        <w:rPr>
          <w:rFonts w:eastAsia="Calibri" w:cs="Times New Roman"/>
          <w:b/>
          <w:bCs/>
          <w:szCs w:val="28"/>
        </w:rPr>
        <w:t>Кафедра «</w:t>
      </w:r>
      <w:r w:rsidRPr="001E1B29">
        <w:rPr>
          <w:rFonts w:eastAsia="Calibri" w:cs="Times New Roman"/>
          <w:b/>
          <w:color w:val="333333"/>
          <w:szCs w:val="28"/>
          <w:shd w:val="clear" w:color="auto" w:fill="FFFFFF"/>
        </w:rPr>
        <w:t>Информатика и вычислительная техника</w:t>
      </w:r>
      <w:r w:rsidRPr="001E1B29">
        <w:rPr>
          <w:rFonts w:eastAsia="Calibri" w:cs="Times New Roman"/>
          <w:b/>
          <w:bCs/>
          <w:szCs w:val="28"/>
        </w:rPr>
        <w:t>»</w:t>
      </w:r>
    </w:p>
    <w:p w14:paraId="03AA5FEB" w14:textId="77777777" w:rsidR="007A03C0" w:rsidRPr="00FA2BA2" w:rsidRDefault="007A03C0" w:rsidP="007A03C0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</w:p>
    <w:p w14:paraId="2AF58ABC" w14:textId="28D81C4D" w:rsidR="008629CB" w:rsidRDefault="00F059CC" w:rsidP="008629CB">
      <w:pPr>
        <w:spacing w:after="160" w:line="259" w:lineRule="auto"/>
        <w:ind w:left="708" w:firstLine="708"/>
        <w:jc w:val="center"/>
        <w:rPr>
          <w:rFonts w:eastAsia="Calibri" w:cs="Times New Roman"/>
          <w:sz w:val="40"/>
          <w:szCs w:val="40"/>
        </w:rPr>
      </w:pPr>
      <w:r>
        <w:rPr>
          <w:rFonts w:eastAsia="Calibri" w:cs="Times New Roman"/>
          <w:b/>
          <w:bCs/>
          <w:sz w:val="48"/>
          <w:szCs w:val="48"/>
        </w:rPr>
        <w:t>Лабораторная работа №</w:t>
      </w:r>
      <w:r w:rsidR="00E84B41">
        <w:rPr>
          <w:rFonts w:eastAsia="Calibri" w:cs="Times New Roman"/>
          <w:b/>
          <w:bCs/>
          <w:sz w:val="48"/>
          <w:szCs w:val="48"/>
        </w:rPr>
        <w:t>1</w:t>
      </w:r>
      <w:r w:rsidR="001E1B29" w:rsidRPr="001E1B29">
        <w:rPr>
          <w:rFonts w:eastAsia="Calibri" w:cs="Times New Roman"/>
          <w:sz w:val="40"/>
          <w:szCs w:val="40"/>
        </w:rPr>
        <w:tab/>
      </w:r>
      <w:r w:rsidR="001E1B29" w:rsidRPr="001E1B29">
        <w:rPr>
          <w:rFonts w:eastAsia="Calibri" w:cs="Times New Roman"/>
          <w:sz w:val="40"/>
          <w:szCs w:val="40"/>
        </w:rPr>
        <w:tab/>
      </w:r>
    </w:p>
    <w:p w14:paraId="0ED58CA2" w14:textId="77777777" w:rsidR="008629CB" w:rsidRPr="008629CB" w:rsidRDefault="008629CB" w:rsidP="008629CB">
      <w:pPr>
        <w:spacing w:after="160" w:line="259" w:lineRule="auto"/>
        <w:ind w:left="708" w:firstLine="708"/>
        <w:jc w:val="center"/>
        <w:rPr>
          <w:rFonts w:eastAsia="Calibri" w:cs="Times New Roman"/>
          <w:sz w:val="40"/>
          <w:szCs w:val="40"/>
        </w:rPr>
      </w:pPr>
    </w:p>
    <w:p w14:paraId="0C1E1CE5" w14:textId="583E4C96" w:rsidR="001E1B29" w:rsidRPr="00E20745" w:rsidRDefault="00E20745" w:rsidP="001400EC">
      <w:pPr>
        <w:spacing w:line="240" w:lineRule="auto"/>
        <w:ind w:firstLine="0"/>
        <w:rPr>
          <w:rFonts w:eastAsia="Times New Roman" w:cs="Times New Roman"/>
          <w:b/>
          <w:bCs/>
          <w:sz w:val="40"/>
          <w:szCs w:val="40"/>
          <w:lang w:eastAsia="ru-RU"/>
        </w:rPr>
      </w:pPr>
      <w:r w:rsidRPr="00E20745">
        <w:rPr>
          <w:rFonts w:eastAsia="Times New Roman" w:cs="Times New Roman"/>
          <w:b/>
          <w:bCs/>
          <w:sz w:val="40"/>
          <w:szCs w:val="40"/>
          <w:lang w:eastAsia="ru-RU"/>
        </w:rPr>
        <w:t>“</w:t>
      </w:r>
      <w:r>
        <w:rPr>
          <w:rFonts w:eastAsia="Times New Roman" w:cs="Times New Roman"/>
          <w:b/>
          <w:bCs/>
          <w:sz w:val="40"/>
          <w:szCs w:val="40"/>
          <w:lang w:eastAsia="ru-RU"/>
        </w:rPr>
        <w:t xml:space="preserve">Оценка характеристик программ на основе лексического анализа метрики </w:t>
      </w:r>
      <w:r w:rsidR="00EA1BC3">
        <w:rPr>
          <w:rFonts w:eastAsia="Times New Roman" w:cs="Times New Roman"/>
          <w:b/>
          <w:bCs/>
          <w:sz w:val="40"/>
          <w:szCs w:val="40"/>
          <w:lang w:eastAsia="ru-RU"/>
        </w:rPr>
        <w:t>Холстеда</w:t>
      </w:r>
      <w:r w:rsidRPr="00E20745">
        <w:rPr>
          <w:rFonts w:eastAsia="Times New Roman" w:cs="Times New Roman"/>
          <w:b/>
          <w:bCs/>
          <w:sz w:val="40"/>
          <w:szCs w:val="40"/>
          <w:lang w:eastAsia="ru-RU"/>
        </w:rPr>
        <w:t>”</w:t>
      </w:r>
    </w:p>
    <w:p w14:paraId="7A472593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 w:val="36"/>
          <w:szCs w:val="28"/>
        </w:rPr>
      </w:pPr>
    </w:p>
    <w:p w14:paraId="167974F0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4C87CA78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106F28AD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1378287A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03B58992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666B50D2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Студент гр. О-23_ИВТ-1_по_Б</w:t>
      </w:r>
    </w:p>
    <w:p w14:paraId="3E087DA1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______________</w:t>
      </w:r>
      <w:proofErr w:type="spellStart"/>
      <w:r w:rsidRPr="001E1B29">
        <w:rPr>
          <w:rFonts w:eastAsia="Calibri" w:cs="Times New Roman"/>
          <w:szCs w:val="28"/>
        </w:rPr>
        <w:t>Дюбко</w:t>
      </w:r>
      <w:proofErr w:type="spellEnd"/>
      <w:r w:rsidRPr="001E1B29">
        <w:rPr>
          <w:rFonts w:eastAsia="Calibri" w:cs="Times New Roman"/>
          <w:szCs w:val="28"/>
        </w:rPr>
        <w:t xml:space="preserve"> Д.А.</w:t>
      </w:r>
    </w:p>
    <w:p w14:paraId="66C84E32" w14:textId="0A0D086F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proofErr w:type="gramStart"/>
      <w:r w:rsidRPr="001E1B29">
        <w:rPr>
          <w:rFonts w:eastAsia="Calibri" w:cs="Times New Roman"/>
          <w:b/>
          <w:bCs/>
          <w:szCs w:val="28"/>
        </w:rPr>
        <w:t>«</w:t>
      </w:r>
      <w:r w:rsidR="006A62C8">
        <w:rPr>
          <w:rFonts w:eastAsia="Calibri" w:cs="Times New Roman"/>
          <w:b/>
          <w:bCs/>
          <w:szCs w:val="28"/>
          <w:u w:val="single"/>
        </w:rPr>
        <w:t xml:space="preserve"> </w:t>
      </w:r>
      <w:r w:rsidR="00842FB0" w:rsidRPr="003D7598">
        <w:rPr>
          <w:rFonts w:eastAsia="Calibri" w:cs="Times New Roman"/>
          <w:b/>
          <w:bCs/>
          <w:szCs w:val="28"/>
          <w:u w:val="single"/>
        </w:rPr>
        <w:t>20</w:t>
      </w:r>
      <w:proofErr w:type="gramEnd"/>
      <w:r w:rsidRPr="001E1B29">
        <w:rPr>
          <w:rFonts w:eastAsia="Calibri" w:cs="Times New Roman"/>
          <w:b/>
          <w:bCs/>
          <w:szCs w:val="28"/>
        </w:rPr>
        <w:t xml:space="preserve">» </w:t>
      </w:r>
      <w:r w:rsidR="00F059CC">
        <w:rPr>
          <w:rFonts w:eastAsia="Calibri" w:cs="Times New Roman"/>
          <w:bCs/>
          <w:szCs w:val="28"/>
          <w:u w:val="single"/>
        </w:rPr>
        <w:t>сентября</w:t>
      </w:r>
      <w:r w:rsidRPr="001E1B29">
        <w:rPr>
          <w:rFonts w:eastAsia="Calibri" w:cs="Times New Roman"/>
          <w:bCs/>
          <w:szCs w:val="28"/>
        </w:rPr>
        <w:t xml:space="preserve"> 202</w:t>
      </w:r>
      <w:r w:rsidR="00842FB0" w:rsidRPr="003D7598">
        <w:rPr>
          <w:rFonts w:eastAsia="Calibri" w:cs="Times New Roman"/>
          <w:bCs/>
          <w:szCs w:val="28"/>
        </w:rPr>
        <w:t>6</w:t>
      </w:r>
      <w:r w:rsidRPr="001E1B29">
        <w:rPr>
          <w:rFonts w:eastAsia="Calibri" w:cs="Times New Roman"/>
          <w:bCs/>
          <w:szCs w:val="28"/>
        </w:rPr>
        <w:t xml:space="preserve"> г.</w:t>
      </w:r>
      <w:r w:rsidRPr="001E1B29">
        <w:rPr>
          <w:rFonts w:eastAsia="Calibri" w:cs="Times New Roman"/>
          <w:b/>
          <w:bCs/>
          <w:szCs w:val="28"/>
          <w:u w:val="single"/>
        </w:rPr>
        <w:t xml:space="preserve">         </w:t>
      </w:r>
    </w:p>
    <w:p w14:paraId="2D6CC3A9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Преподаватель:</w:t>
      </w:r>
    </w:p>
    <w:p w14:paraId="409AE8A9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</w:p>
    <w:p w14:paraId="11DC7310" w14:textId="0F3637ED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__________</w:t>
      </w:r>
      <w:proofErr w:type="spellStart"/>
      <w:r w:rsidR="006E74E5">
        <w:rPr>
          <w:rFonts w:eastAsia="Calibri" w:cs="Times New Roman"/>
          <w:szCs w:val="28"/>
        </w:rPr>
        <w:t>Азарченко</w:t>
      </w:r>
      <w:r w:rsidR="0044043A">
        <w:rPr>
          <w:rFonts w:eastAsia="Calibri" w:cs="Times New Roman"/>
          <w:szCs w:val="28"/>
        </w:rPr>
        <w:t>в</w:t>
      </w:r>
      <w:proofErr w:type="spellEnd"/>
      <w:r w:rsidR="0044043A" w:rsidRPr="00622AD8">
        <w:rPr>
          <w:rFonts w:eastAsia="Calibri" w:cs="Times New Roman"/>
          <w:szCs w:val="28"/>
        </w:rPr>
        <w:t>.</w:t>
      </w:r>
      <w:r w:rsidRPr="001E1B29">
        <w:rPr>
          <w:rFonts w:eastAsia="Calibri" w:cs="Times New Roman"/>
          <w:szCs w:val="28"/>
        </w:rPr>
        <w:t xml:space="preserve"> </w:t>
      </w:r>
      <w:r w:rsidR="006E74E5">
        <w:rPr>
          <w:rFonts w:eastAsia="Calibri" w:cs="Times New Roman"/>
          <w:szCs w:val="28"/>
        </w:rPr>
        <w:t>А</w:t>
      </w:r>
      <w:r w:rsidRPr="001E1B29">
        <w:rPr>
          <w:rFonts w:eastAsia="Calibri" w:cs="Times New Roman"/>
          <w:szCs w:val="28"/>
        </w:rPr>
        <w:t>.</w:t>
      </w:r>
      <w:r w:rsidR="006E74E5">
        <w:rPr>
          <w:rFonts w:eastAsia="Calibri" w:cs="Times New Roman"/>
          <w:szCs w:val="28"/>
        </w:rPr>
        <w:t>А</w:t>
      </w:r>
      <w:r w:rsidRPr="001E1B29">
        <w:rPr>
          <w:rFonts w:eastAsia="Calibri" w:cs="Times New Roman"/>
          <w:szCs w:val="28"/>
        </w:rPr>
        <w:t>.</w:t>
      </w:r>
    </w:p>
    <w:p w14:paraId="5136F438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4443E627" w14:textId="77777777" w:rsidR="001E1B29" w:rsidRPr="001E1B29" w:rsidRDefault="001E1B29" w:rsidP="001E1B29">
      <w:pPr>
        <w:spacing w:after="160" w:line="259" w:lineRule="auto"/>
        <w:ind w:firstLine="0"/>
        <w:jc w:val="left"/>
        <w:rPr>
          <w:rFonts w:eastAsia="Calibri" w:cs="Times New Roman"/>
          <w:szCs w:val="28"/>
        </w:rPr>
      </w:pPr>
    </w:p>
    <w:p w14:paraId="7BE14FE3" w14:textId="77777777" w:rsidR="001E1B29" w:rsidRPr="001E1B29" w:rsidRDefault="001E1B29" w:rsidP="001E1B29">
      <w:pPr>
        <w:spacing w:after="160" w:line="259" w:lineRule="auto"/>
        <w:ind w:left="2832" w:firstLine="708"/>
        <w:jc w:val="left"/>
        <w:rPr>
          <w:rFonts w:eastAsia="Calibri" w:cs="Times New Roman"/>
          <w:b/>
          <w:sz w:val="36"/>
          <w:szCs w:val="36"/>
        </w:rPr>
      </w:pPr>
    </w:p>
    <w:p w14:paraId="23E81C1B" w14:textId="77777777" w:rsidR="007A03C0" w:rsidRPr="00FA2BA2" w:rsidRDefault="007A03C0" w:rsidP="001E1B29">
      <w:pPr>
        <w:spacing w:after="160" w:line="259" w:lineRule="auto"/>
        <w:ind w:left="2832" w:firstLine="708"/>
        <w:jc w:val="left"/>
        <w:rPr>
          <w:rFonts w:eastAsia="Calibri" w:cs="Times New Roman"/>
          <w:b/>
          <w:sz w:val="36"/>
          <w:szCs w:val="36"/>
        </w:rPr>
      </w:pPr>
    </w:p>
    <w:p w14:paraId="6378E740" w14:textId="77777777" w:rsidR="007A03C0" w:rsidRPr="00FA2BA2" w:rsidRDefault="007A03C0" w:rsidP="001E1B29">
      <w:pPr>
        <w:spacing w:after="160" w:line="259" w:lineRule="auto"/>
        <w:ind w:left="2832" w:firstLine="708"/>
        <w:jc w:val="left"/>
        <w:rPr>
          <w:rFonts w:eastAsia="Calibri" w:cs="Times New Roman"/>
          <w:b/>
          <w:sz w:val="36"/>
          <w:szCs w:val="36"/>
        </w:rPr>
      </w:pPr>
    </w:p>
    <w:p w14:paraId="0DC2C2FC" w14:textId="0BE2FE0B" w:rsidR="007A03C0" w:rsidRPr="00BD6F6D" w:rsidRDefault="001E1B29" w:rsidP="00BD6F6D">
      <w:pPr>
        <w:spacing w:after="160" w:line="259" w:lineRule="auto"/>
        <w:ind w:left="2832" w:firstLine="0"/>
        <w:jc w:val="left"/>
        <w:rPr>
          <w:rFonts w:eastAsia="Calibri" w:cs="Times New Roman"/>
          <w:b/>
          <w:sz w:val="36"/>
          <w:szCs w:val="36"/>
        </w:rPr>
        <w:sectPr w:rsidR="007A03C0" w:rsidRPr="00BD6F6D" w:rsidSect="00DD411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1E1B29">
        <w:rPr>
          <w:rFonts w:eastAsia="Calibri" w:cs="Times New Roman"/>
          <w:b/>
          <w:sz w:val="36"/>
          <w:szCs w:val="36"/>
        </w:rPr>
        <w:t>Брянск 202</w:t>
      </w:r>
      <w:r w:rsidR="007A03C0" w:rsidRPr="00FA2BA2">
        <w:rPr>
          <w:rFonts w:eastAsia="Calibri" w:cs="Times New Roman"/>
          <w:b/>
          <w:sz w:val="36"/>
          <w:szCs w:val="36"/>
        </w:rPr>
        <w:t>5</w:t>
      </w:r>
    </w:p>
    <w:p w14:paraId="3E8C4254" w14:textId="66FFB3EB" w:rsidR="00760D90" w:rsidRPr="00622AD8" w:rsidRDefault="00760D90" w:rsidP="00BD6F6D">
      <w:pPr>
        <w:ind w:firstLine="0"/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972"/>
        <w:gridCol w:w="6657"/>
      </w:tblGrid>
      <w:tr w:rsidR="00594C80" w14:paraId="0DBDBBF9" w14:textId="77777777" w:rsidTr="00B76347">
        <w:tc>
          <w:tcPr>
            <w:tcW w:w="2972" w:type="dxa"/>
          </w:tcPr>
          <w:p w14:paraId="5B74D46E" w14:textId="172662BE" w:rsidR="00BD6F6D" w:rsidRDefault="00594C80" w:rsidP="00BD6F6D">
            <w:r>
              <w:t>Номера строк</w:t>
            </w:r>
          </w:p>
        </w:tc>
        <w:tc>
          <w:tcPr>
            <w:tcW w:w="6657" w:type="dxa"/>
          </w:tcPr>
          <w:p w14:paraId="2C066E2F" w14:textId="6B769D78" w:rsidR="00594C80" w:rsidRDefault="00594C80" w:rsidP="00BD6F6D">
            <w:r>
              <w:t>Строки программы</w:t>
            </w:r>
          </w:p>
        </w:tc>
      </w:tr>
      <w:tr w:rsidR="00BD6F6D" w14:paraId="3353223F" w14:textId="77777777" w:rsidTr="00B76347">
        <w:tc>
          <w:tcPr>
            <w:tcW w:w="2972" w:type="dxa"/>
          </w:tcPr>
          <w:p w14:paraId="069F9841" w14:textId="0FDA64F8" w:rsidR="00BD6F6D" w:rsidRDefault="00BD6F6D" w:rsidP="00B76347">
            <w:pPr>
              <w:jc w:val="center"/>
            </w:pPr>
            <w:r>
              <w:t>1</w:t>
            </w:r>
          </w:p>
        </w:tc>
        <w:tc>
          <w:tcPr>
            <w:tcW w:w="6657" w:type="dxa"/>
          </w:tcPr>
          <w:p w14:paraId="33A09A7B" w14:textId="0928E448" w:rsidR="00BD6F6D" w:rsidRDefault="00B76347" w:rsidP="006325CC">
            <w:pPr>
              <w:ind w:firstLine="0"/>
              <w:jc w:val="left"/>
            </w:pPr>
            <w:proofErr w:type="spellStart"/>
            <w:r w:rsidRPr="00B76347">
              <w:t>namespace</w:t>
            </w:r>
            <w:proofErr w:type="spellEnd"/>
            <w:r w:rsidRPr="00B76347">
              <w:t xml:space="preserve"> Program</w:t>
            </w:r>
          </w:p>
        </w:tc>
      </w:tr>
      <w:tr w:rsidR="00BD6F6D" w14:paraId="5E3A242B" w14:textId="77777777" w:rsidTr="00B76347">
        <w:tc>
          <w:tcPr>
            <w:tcW w:w="2972" w:type="dxa"/>
          </w:tcPr>
          <w:p w14:paraId="63FEA433" w14:textId="4DAE6D67" w:rsidR="00BD6F6D" w:rsidRDefault="002B3BDF" w:rsidP="00BD6F6D">
            <w:pPr>
              <w:jc w:val="center"/>
            </w:pPr>
            <w:r>
              <w:t>2</w:t>
            </w:r>
          </w:p>
        </w:tc>
        <w:tc>
          <w:tcPr>
            <w:tcW w:w="6657" w:type="dxa"/>
          </w:tcPr>
          <w:p w14:paraId="3AEE2CD1" w14:textId="5F08A726" w:rsidR="00BD6F6D" w:rsidRDefault="00B76347" w:rsidP="006325CC">
            <w:pPr>
              <w:ind w:firstLine="0"/>
              <w:jc w:val="left"/>
            </w:pPr>
            <w:r w:rsidRPr="00B76347">
              <w:t>{</w:t>
            </w:r>
          </w:p>
        </w:tc>
      </w:tr>
      <w:tr w:rsidR="00BD6F6D" w14:paraId="40AE377D" w14:textId="77777777" w:rsidTr="00B76347">
        <w:tc>
          <w:tcPr>
            <w:tcW w:w="2972" w:type="dxa"/>
          </w:tcPr>
          <w:p w14:paraId="74B893D6" w14:textId="37A7EA33" w:rsidR="00BD6F6D" w:rsidRDefault="002B3BDF" w:rsidP="006F49F7">
            <w:pPr>
              <w:jc w:val="center"/>
            </w:pPr>
            <w:r>
              <w:t>3</w:t>
            </w:r>
          </w:p>
        </w:tc>
        <w:tc>
          <w:tcPr>
            <w:tcW w:w="6657" w:type="dxa"/>
          </w:tcPr>
          <w:p w14:paraId="680C733F" w14:textId="7C0DB0F1" w:rsidR="00BD6F6D" w:rsidRDefault="00B76347" w:rsidP="006325CC">
            <w:pPr>
              <w:ind w:firstLine="0"/>
              <w:jc w:val="left"/>
            </w:pPr>
            <w:proofErr w:type="spellStart"/>
            <w:r w:rsidRPr="00B76347">
              <w:t>public</w:t>
            </w:r>
            <w:proofErr w:type="spellEnd"/>
            <w:r w:rsidRPr="00B76347">
              <w:t xml:space="preserve"> </w:t>
            </w:r>
            <w:proofErr w:type="spellStart"/>
            <w:r w:rsidRPr="00B76347">
              <w:t>class</w:t>
            </w:r>
            <w:proofErr w:type="spellEnd"/>
            <w:r w:rsidRPr="00B76347">
              <w:t xml:space="preserve"> Program</w:t>
            </w:r>
          </w:p>
        </w:tc>
      </w:tr>
      <w:tr w:rsidR="00BD6F6D" w14:paraId="69F8CA80" w14:textId="77777777" w:rsidTr="00B76347">
        <w:tc>
          <w:tcPr>
            <w:tcW w:w="2972" w:type="dxa"/>
          </w:tcPr>
          <w:p w14:paraId="76939D0F" w14:textId="3FD081F1" w:rsidR="00BD6F6D" w:rsidRDefault="002B3BDF" w:rsidP="006F49F7">
            <w:pPr>
              <w:jc w:val="center"/>
            </w:pPr>
            <w:r>
              <w:t>4</w:t>
            </w:r>
          </w:p>
        </w:tc>
        <w:tc>
          <w:tcPr>
            <w:tcW w:w="6657" w:type="dxa"/>
          </w:tcPr>
          <w:p w14:paraId="17FD42CF" w14:textId="10D737BE" w:rsidR="00BD6F6D" w:rsidRPr="00F15F99" w:rsidRDefault="000E2CFB" w:rsidP="006325CC">
            <w:pPr>
              <w:ind w:firstLine="0"/>
              <w:jc w:val="left"/>
              <w:rPr>
                <w:lang w:val="en-US"/>
              </w:rPr>
            </w:pPr>
            <w:r w:rsidRPr="000E2CFB">
              <w:t>{</w:t>
            </w:r>
          </w:p>
        </w:tc>
      </w:tr>
      <w:tr w:rsidR="00BD6F6D" w:rsidRPr="00EA1BC3" w14:paraId="2D028176" w14:textId="77777777" w:rsidTr="00B76347">
        <w:tc>
          <w:tcPr>
            <w:tcW w:w="2972" w:type="dxa"/>
          </w:tcPr>
          <w:p w14:paraId="087D7F66" w14:textId="3D15C51B" w:rsidR="00BD6F6D" w:rsidRDefault="002B3BDF" w:rsidP="006F49F7">
            <w:pPr>
              <w:jc w:val="center"/>
            </w:pPr>
            <w:r>
              <w:t>5</w:t>
            </w:r>
          </w:p>
        </w:tc>
        <w:tc>
          <w:tcPr>
            <w:tcW w:w="6657" w:type="dxa"/>
          </w:tcPr>
          <w:p w14:paraId="518D18F0" w14:textId="5C18C45D" w:rsidR="00BD6F6D" w:rsidRPr="007866C3" w:rsidRDefault="007866C3" w:rsidP="006325CC">
            <w:pPr>
              <w:ind w:firstLine="0"/>
              <w:jc w:val="left"/>
            </w:pPr>
            <w:r w:rsidRPr="007866C3">
              <w:rPr>
                <w:lang w:val="en-US"/>
              </w:rPr>
              <w:t xml:space="preserve">public static long </w:t>
            </w:r>
            <w:proofErr w:type="gramStart"/>
            <w:r w:rsidRPr="007866C3">
              <w:rPr>
                <w:lang w:val="en-US"/>
              </w:rPr>
              <w:t>F(</w:t>
            </w:r>
            <w:proofErr w:type="gramEnd"/>
            <w:r w:rsidRPr="007866C3">
              <w:rPr>
                <w:lang w:val="en-US"/>
              </w:rPr>
              <w:t>int n, int k)</w:t>
            </w:r>
          </w:p>
        </w:tc>
      </w:tr>
      <w:tr w:rsidR="00BD6F6D" w14:paraId="29F0BC42" w14:textId="77777777" w:rsidTr="00B76347">
        <w:tc>
          <w:tcPr>
            <w:tcW w:w="2972" w:type="dxa"/>
          </w:tcPr>
          <w:p w14:paraId="542D5047" w14:textId="07376C63" w:rsidR="00BD6F6D" w:rsidRDefault="002B3BDF" w:rsidP="006F49F7">
            <w:pPr>
              <w:jc w:val="center"/>
            </w:pPr>
            <w:r>
              <w:t>6</w:t>
            </w:r>
          </w:p>
        </w:tc>
        <w:tc>
          <w:tcPr>
            <w:tcW w:w="6657" w:type="dxa"/>
          </w:tcPr>
          <w:p w14:paraId="696D8769" w14:textId="4725D132" w:rsidR="00BD6F6D" w:rsidRPr="00F15F99" w:rsidRDefault="000E2CFB" w:rsidP="006325CC">
            <w:pPr>
              <w:ind w:firstLine="0"/>
              <w:jc w:val="left"/>
              <w:rPr>
                <w:lang w:val="en-US"/>
              </w:rPr>
            </w:pPr>
            <w:r w:rsidRPr="000E2CFB">
              <w:t>{</w:t>
            </w:r>
          </w:p>
        </w:tc>
      </w:tr>
      <w:tr w:rsidR="00BD6F6D" w14:paraId="55DB4A54" w14:textId="77777777" w:rsidTr="00B76347">
        <w:tc>
          <w:tcPr>
            <w:tcW w:w="2972" w:type="dxa"/>
          </w:tcPr>
          <w:p w14:paraId="13730626" w14:textId="7445C1B1" w:rsidR="00BD6F6D" w:rsidRDefault="002B3BDF" w:rsidP="006F49F7">
            <w:pPr>
              <w:jc w:val="center"/>
            </w:pPr>
            <w:r>
              <w:t>7</w:t>
            </w:r>
          </w:p>
        </w:tc>
        <w:tc>
          <w:tcPr>
            <w:tcW w:w="6657" w:type="dxa"/>
          </w:tcPr>
          <w:p w14:paraId="3EBF8EEF" w14:textId="6827DDFA" w:rsidR="00BD6F6D" w:rsidRPr="003D7598" w:rsidRDefault="007866C3" w:rsidP="006325CC">
            <w:pPr>
              <w:ind w:firstLine="0"/>
              <w:jc w:val="left"/>
            </w:pPr>
            <w:proofErr w:type="spellStart"/>
            <w:r w:rsidRPr="007866C3">
              <w:t>if</w:t>
            </w:r>
            <w:proofErr w:type="spellEnd"/>
            <w:r w:rsidRPr="007866C3">
              <w:t xml:space="preserve"> (k </w:t>
            </w:r>
            <w:proofErr w:type="gramStart"/>
            <w:r w:rsidRPr="007866C3">
              <w:t>&lt; 0</w:t>
            </w:r>
            <w:proofErr w:type="gramEnd"/>
            <w:r w:rsidRPr="007866C3">
              <w:t xml:space="preserve"> || </w:t>
            </w:r>
            <w:proofErr w:type="gramStart"/>
            <w:r w:rsidRPr="007866C3">
              <w:t>k &gt;</w:t>
            </w:r>
            <w:proofErr w:type="gramEnd"/>
            <w:r w:rsidRPr="007866C3">
              <w:t xml:space="preserve"> n)</w:t>
            </w:r>
          </w:p>
        </w:tc>
      </w:tr>
      <w:tr w:rsidR="00BD6F6D" w14:paraId="3B8CB914" w14:textId="77777777" w:rsidTr="00B76347">
        <w:tc>
          <w:tcPr>
            <w:tcW w:w="2972" w:type="dxa"/>
          </w:tcPr>
          <w:p w14:paraId="58BF5ABF" w14:textId="33249831" w:rsidR="00BD6F6D" w:rsidRDefault="002B3BDF" w:rsidP="006F49F7">
            <w:pPr>
              <w:jc w:val="center"/>
            </w:pPr>
            <w:r>
              <w:t>8</w:t>
            </w:r>
          </w:p>
        </w:tc>
        <w:tc>
          <w:tcPr>
            <w:tcW w:w="6657" w:type="dxa"/>
          </w:tcPr>
          <w:p w14:paraId="4009303F" w14:textId="19C31EDF" w:rsidR="00BD6F6D" w:rsidRPr="007866C3" w:rsidRDefault="007866C3" w:rsidP="006325CC">
            <w:pPr>
              <w:ind w:firstLine="0"/>
              <w:jc w:val="left"/>
            </w:pPr>
            <w:r w:rsidRPr="007866C3">
              <w:t>{</w:t>
            </w:r>
          </w:p>
        </w:tc>
      </w:tr>
      <w:tr w:rsidR="00BD6F6D" w14:paraId="488D4CC6" w14:textId="77777777" w:rsidTr="00B76347">
        <w:tc>
          <w:tcPr>
            <w:tcW w:w="2972" w:type="dxa"/>
          </w:tcPr>
          <w:p w14:paraId="20A50617" w14:textId="1DEF5111" w:rsidR="00BD6F6D" w:rsidRDefault="002B3BDF" w:rsidP="006F49F7">
            <w:pPr>
              <w:jc w:val="center"/>
            </w:pPr>
            <w:r>
              <w:t>9</w:t>
            </w:r>
          </w:p>
        </w:tc>
        <w:tc>
          <w:tcPr>
            <w:tcW w:w="6657" w:type="dxa"/>
          </w:tcPr>
          <w:p w14:paraId="75E76151" w14:textId="4BE5BEF6" w:rsidR="00BD6F6D" w:rsidRPr="002E17F1" w:rsidRDefault="007866C3" w:rsidP="006325CC">
            <w:pPr>
              <w:ind w:firstLine="0"/>
              <w:jc w:val="left"/>
              <w:rPr>
                <w:lang w:val="en-US"/>
              </w:rPr>
            </w:pPr>
            <w:proofErr w:type="spellStart"/>
            <w:r w:rsidRPr="007866C3">
              <w:t>return</w:t>
            </w:r>
            <w:proofErr w:type="spellEnd"/>
            <w:r w:rsidRPr="007866C3">
              <w:t xml:space="preserve"> 0;</w:t>
            </w:r>
          </w:p>
        </w:tc>
      </w:tr>
      <w:tr w:rsidR="00BD6F6D" w14:paraId="57AEB4F1" w14:textId="77777777" w:rsidTr="00B76347">
        <w:tc>
          <w:tcPr>
            <w:tcW w:w="2972" w:type="dxa"/>
          </w:tcPr>
          <w:p w14:paraId="6FC71494" w14:textId="52F0E680" w:rsidR="00BD6F6D" w:rsidRDefault="002B3BDF" w:rsidP="006F49F7">
            <w:pPr>
              <w:jc w:val="center"/>
            </w:pPr>
            <w:r>
              <w:t>10</w:t>
            </w:r>
          </w:p>
        </w:tc>
        <w:tc>
          <w:tcPr>
            <w:tcW w:w="6657" w:type="dxa"/>
          </w:tcPr>
          <w:p w14:paraId="436D6B00" w14:textId="4F145986" w:rsidR="00BD6F6D" w:rsidRPr="002E17F1" w:rsidRDefault="007866C3" w:rsidP="006325CC">
            <w:pPr>
              <w:ind w:firstLine="0"/>
              <w:jc w:val="left"/>
              <w:rPr>
                <w:lang w:val="en-US"/>
              </w:rPr>
            </w:pPr>
            <w:r w:rsidRPr="007866C3">
              <w:t xml:space="preserve">} </w:t>
            </w:r>
          </w:p>
        </w:tc>
      </w:tr>
      <w:tr w:rsidR="00BD6F6D" w14:paraId="4EB38541" w14:textId="77777777" w:rsidTr="00B76347">
        <w:tc>
          <w:tcPr>
            <w:tcW w:w="2972" w:type="dxa"/>
          </w:tcPr>
          <w:p w14:paraId="64606880" w14:textId="4CB6A405" w:rsidR="00BD6F6D" w:rsidRDefault="002B3BDF" w:rsidP="006F49F7">
            <w:pPr>
              <w:jc w:val="center"/>
            </w:pPr>
            <w:r>
              <w:t>11</w:t>
            </w:r>
          </w:p>
        </w:tc>
        <w:tc>
          <w:tcPr>
            <w:tcW w:w="6657" w:type="dxa"/>
          </w:tcPr>
          <w:p w14:paraId="6195E65E" w14:textId="787B6F28" w:rsidR="00BD6F6D" w:rsidRPr="002E17F1" w:rsidRDefault="007866C3" w:rsidP="006325CC">
            <w:pPr>
              <w:ind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7866C3">
              <w:t>if</w:t>
            </w:r>
            <w:proofErr w:type="spellEnd"/>
            <w:r w:rsidRPr="007866C3">
              <w:t>(k &gt;</w:t>
            </w:r>
            <w:proofErr w:type="gramEnd"/>
            <w:r w:rsidRPr="007866C3">
              <w:t xml:space="preserve"> n - k)</w:t>
            </w:r>
          </w:p>
        </w:tc>
      </w:tr>
      <w:tr w:rsidR="00BD6F6D" w14:paraId="0D8DBD37" w14:textId="77777777" w:rsidTr="00B76347">
        <w:tc>
          <w:tcPr>
            <w:tcW w:w="2972" w:type="dxa"/>
          </w:tcPr>
          <w:p w14:paraId="580BF809" w14:textId="65BCAFDE" w:rsidR="00BD6F6D" w:rsidRDefault="002B3BDF" w:rsidP="006F49F7">
            <w:pPr>
              <w:jc w:val="center"/>
            </w:pPr>
            <w:r>
              <w:t>12</w:t>
            </w:r>
          </w:p>
        </w:tc>
        <w:tc>
          <w:tcPr>
            <w:tcW w:w="6657" w:type="dxa"/>
          </w:tcPr>
          <w:p w14:paraId="5E3760E9" w14:textId="097363A3" w:rsidR="00BD6F6D" w:rsidRPr="007866C3" w:rsidRDefault="007866C3" w:rsidP="006325CC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</w:tc>
      </w:tr>
      <w:tr w:rsidR="00BD6F6D" w14:paraId="6505B4EF" w14:textId="77777777" w:rsidTr="00B76347">
        <w:tc>
          <w:tcPr>
            <w:tcW w:w="2972" w:type="dxa"/>
          </w:tcPr>
          <w:p w14:paraId="11A0900B" w14:textId="301918B9" w:rsidR="00BD6F6D" w:rsidRDefault="002B3BDF" w:rsidP="006F49F7">
            <w:pPr>
              <w:jc w:val="center"/>
            </w:pPr>
            <w:r>
              <w:t>13</w:t>
            </w:r>
          </w:p>
        </w:tc>
        <w:tc>
          <w:tcPr>
            <w:tcW w:w="6657" w:type="dxa"/>
          </w:tcPr>
          <w:p w14:paraId="57C2BE27" w14:textId="066F5779" w:rsidR="00BD6F6D" w:rsidRPr="002E17F1" w:rsidRDefault="007866C3" w:rsidP="006325CC">
            <w:pPr>
              <w:ind w:firstLine="0"/>
              <w:jc w:val="left"/>
              <w:rPr>
                <w:lang w:val="en-US"/>
              </w:rPr>
            </w:pPr>
            <w:r w:rsidRPr="007866C3">
              <w:t>k = n - k;</w:t>
            </w:r>
          </w:p>
        </w:tc>
      </w:tr>
      <w:tr w:rsidR="00BD6F6D" w14:paraId="01788B54" w14:textId="77777777" w:rsidTr="00B76347">
        <w:tc>
          <w:tcPr>
            <w:tcW w:w="2972" w:type="dxa"/>
          </w:tcPr>
          <w:p w14:paraId="26FB1BB4" w14:textId="2C91D081" w:rsidR="00BD6F6D" w:rsidRDefault="002B3BDF" w:rsidP="006F49F7">
            <w:pPr>
              <w:jc w:val="center"/>
            </w:pPr>
            <w:r>
              <w:t>14</w:t>
            </w:r>
          </w:p>
        </w:tc>
        <w:tc>
          <w:tcPr>
            <w:tcW w:w="6657" w:type="dxa"/>
          </w:tcPr>
          <w:p w14:paraId="0A628AEE" w14:textId="5FDE56E6" w:rsidR="00BD6F6D" w:rsidRPr="007866C3" w:rsidRDefault="007866C3" w:rsidP="006325CC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BD6F6D" w14:paraId="299AE59C" w14:textId="77777777" w:rsidTr="00B76347">
        <w:tc>
          <w:tcPr>
            <w:tcW w:w="2972" w:type="dxa"/>
          </w:tcPr>
          <w:p w14:paraId="0885D835" w14:textId="103D6223" w:rsidR="00BD6F6D" w:rsidRDefault="002B3BDF" w:rsidP="006F49F7">
            <w:pPr>
              <w:jc w:val="center"/>
            </w:pPr>
            <w:r>
              <w:t>15</w:t>
            </w:r>
          </w:p>
        </w:tc>
        <w:tc>
          <w:tcPr>
            <w:tcW w:w="6657" w:type="dxa"/>
          </w:tcPr>
          <w:p w14:paraId="11C40FB2" w14:textId="0C49CDF8" w:rsidR="00BD6F6D" w:rsidRPr="002E17F1" w:rsidRDefault="007866C3" w:rsidP="006325CC">
            <w:pPr>
              <w:ind w:firstLine="0"/>
              <w:jc w:val="left"/>
              <w:rPr>
                <w:lang w:val="en-US"/>
              </w:rPr>
            </w:pPr>
            <w:proofErr w:type="spellStart"/>
            <w:r w:rsidRPr="007866C3">
              <w:t>long</w:t>
            </w:r>
            <w:proofErr w:type="spellEnd"/>
            <w:r w:rsidRPr="007866C3">
              <w:t xml:space="preserve"> </w:t>
            </w:r>
            <w:proofErr w:type="spellStart"/>
            <w:r w:rsidRPr="007866C3">
              <w:t>enumer</w:t>
            </w:r>
            <w:proofErr w:type="spellEnd"/>
            <w:r w:rsidRPr="007866C3">
              <w:t xml:space="preserve"> = 1;</w:t>
            </w:r>
          </w:p>
        </w:tc>
      </w:tr>
      <w:tr w:rsidR="00BD6F6D" w14:paraId="3ECEB540" w14:textId="77777777" w:rsidTr="00B76347">
        <w:tc>
          <w:tcPr>
            <w:tcW w:w="2972" w:type="dxa"/>
          </w:tcPr>
          <w:p w14:paraId="36676DDF" w14:textId="4B0DFA17" w:rsidR="00BD6F6D" w:rsidRDefault="002B3BDF" w:rsidP="006F49F7">
            <w:pPr>
              <w:jc w:val="center"/>
            </w:pPr>
            <w:r>
              <w:t>16</w:t>
            </w:r>
          </w:p>
        </w:tc>
        <w:tc>
          <w:tcPr>
            <w:tcW w:w="6657" w:type="dxa"/>
          </w:tcPr>
          <w:p w14:paraId="38EEDE30" w14:textId="0D082395" w:rsidR="00BD6F6D" w:rsidRPr="002E17F1" w:rsidRDefault="007866C3" w:rsidP="006325CC">
            <w:pPr>
              <w:ind w:firstLine="0"/>
              <w:jc w:val="left"/>
              <w:rPr>
                <w:lang w:val="en-US"/>
              </w:rPr>
            </w:pPr>
            <w:proofErr w:type="spellStart"/>
            <w:r w:rsidRPr="007866C3">
              <w:t>long</w:t>
            </w:r>
            <w:proofErr w:type="spellEnd"/>
            <w:r w:rsidRPr="007866C3">
              <w:t xml:space="preserve"> </w:t>
            </w:r>
            <w:proofErr w:type="spellStart"/>
            <w:r w:rsidRPr="007866C3">
              <w:t>denomer</w:t>
            </w:r>
            <w:proofErr w:type="spellEnd"/>
            <w:r w:rsidRPr="007866C3">
              <w:t xml:space="preserve"> = 1;</w:t>
            </w:r>
          </w:p>
        </w:tc>
      </w:tr>
      <w:tr w:rsidR="00BD6F6D" w:rsidRPr="007866C3" w14:paraId="2B07C4BC" w14:textId="77777777" w:rsidTr="00B76347">
        <w:tc>
          <w:tcPr>
            <w:tcW w:w="2972" w:type="dxa"/>
          </w:tcPr>
          <w:p w14:paraId="1B0C1B9D" w14:textId="23E6D267" w:rsidR="00BD6F6D" w:rsidRDefault="002B3BDF" w:rsidP="006F49F7">
            <w:pPr>
              <w:jc w:val="center"/>
            </w:pPr>
            <w:r>
              <w:t>17</w:t>
            </w:r>
          </w:p>
        </w:tc>
        <w:tc>
          <w:tcPr>
            <w:tcW w:w="6657" w:type="dxa"/>
          </w:tcPr>
          <w:p w14:paraId="3A8C14D3" w14:textId="3BB44000" w:rsidR="00BD6F6D" w:rsidRPr="00F15F99" w:rsidRDefault="007866C3" w:rsidP="006325CC">
            <w:pPr>
              <w:ind w:firstLine="0"/>
              <w:jc w:val="left"/>
              <w:rPr>
                <w:lang w:val="en-US"/>
              </w:rPr>
            </w:pPr>
            <w:proofErr w:type="gramStart"/>
            <w:r w:rsidRPr="007866C3">
              <w:rPr>
                <w:lang w:val="en-US"/>
              </w:rPr>
              <w:t>for(</w:t>
            </w:r>
            <w:proofErr w:type="gramEnd"/>
            <w:r w:rsidRPr="007866C3">
              <w:rPr>
                <w:lang w:val="en-US"/>
              </w:rPr>
              <w:t xml:space="preserve">int </w:t>
            </w:r>
            <w:proofErr w:type="spellStart"/>
            <w:r w:rsidRPr="007866C3">
              <w:rPr>
                <w:lang w:val="en-US"/>
              </w:rPr>
              <w:t>i</w:t>
            </w:r>
            <w:proofErr w:type="spellEnd"/>
            <w:r w:rsidRPr="007866C3">
              <w:rPr>
                <w:lang w:val="en-US"/>
              </w:rPr>
              <w:t xml:space="preserve"> = 1; </w:t>
            </w:r>
            <w:proofErr w:type="spellStart"/>
            <w:r w:rsidRPr="007866C3">
              <w:rPr>
                <w:lang w:val="en-US"/>
              </w:rPr>
              <w:t>i</w:t>
            </w:r>
            <w:proofErr w:type="spellEnd"/>
            <w:r w:rsidRPr="007866C3">
              <w:rPr>
                <w:lang w:val="en-US"/>
              </w:rPr>
              <w:t xml:space="preserve"> &lt;= k; </w:t>
            </w:r>
            <w:proofErr w:type="spellStart"/>
            <w:r w:rsidRPr="007866C3">
              <w:rPr>
                <w:lang w:val="en-US"/>
              </w:rPr>
              <w:t>i</w:t>
            </w:r>
            <w:proofErr w:type="spellEnd"/>
            <w:r w:rsidRPr="007866C3">
              <w:rPr>
                <w:lang w:val="en-US"/>
              </w:rPr>
              <w:t>++)</w:t>
            </w:r>
          </w:p>
        </w:tc>
      </w:tr>
      <w:tr w:rsidR="00BD6F6D" w14:paraId="673AD05D" w14:textId="77777777" w:rsidTr="00B76347">
        <w:tc>
          <w:tcPr>
            <w:tcW w:w="2972" w:type="dxa"/>
          </w:tcPr>
          <w:p w14:paraId="64133138" w14:textId="6E543DBB" w:rsidR="00BD6F6D" w:rsidRDefault="002B3BDF" w:rsidP="006F49F7">
            <w:pPr>
              <w:jc w:val="center"/>
            </w:pPr>
            <w:r>
              <w:t>18</w:t>
            </w:r>
          </w:p>
        </w:tc>
        <w:tc>
          <w:tcPr>
            <w:tcW w:w="6657" w:type="dxa"/>
          </w:tcPr>
          <w:p w14:paraId="4F5411C7" w14:textId="45A10175" w:rsidR="00BD6F6D" w:rsidRPr="00F15F99" w:rsidRDefault="007866C3" w:rsidP="006325CC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</w:tc>
      </w:tr>
      <w:tr w:rsidR="00BD6F6D" w14:paraId="611B618A" w14:textId="77777777" w:rsidTr="00B76347">
        <w:tc>
          <w:tcPr>
            <w:tcW w:w="2972" w:type="dxa"/>
          </w:tcPr>
          <w:p w14:paraId="56586E27" w14:textId="62919454" w:rsidR="00BD6F6D" w:rsidRDefault="002B3BDF" w:rsidP="006F49F7">
            <w:pPr>
              <w:jc w:val="center"/>
            </w:pPr>
            <w:r>
              <w:t>19</w:t>
            </w:r>
          </w:p>
        </w:tc>
        <w:tc>
          <w:tcPr>
            <w:tcW w:w="6657" w:type="dxa"/>
          </w:tcPr>
          <w:p w14:paraId="1986BD5D" w14:textId="2C971959" w:rsidR="00BD6F6D" w:rsidRPr="002E17F1" w:rsidRDefault="007866C3" w:rsidP="006325CC">
            <w:pPr>
              <w:ind w:firstLine="0"/>
              <w:jc w:val="left"/>
              <w:rPr>
                <w:lang w:val="en-US"/>
              </w:rPr>
            </w:pPr>
            <w:proofErr w:type="spellStart"/>
            <w:r w:rsidRPr="007866C3">
              <w:t>enumer</w:t>
            </w:r>
            <w:proofErr w:type="spellEnd"/>
            <w:r w:rsidRPr="007866C3">
              <w:t xml:space="preserve"> *= (n - k + i);</w:t>
            </w:r>
          </w:p>
        </w:tc>
      </w:tr>
      <w:tr w:rsidR="00BD6F6D" w14:paraId="372C0A92" w14:textId="77777777" w:rsidTr="00B76347">
        <w:tc>
          <w:tcPr>
            <w:tcW w:w="2972" w:type="dxa"/>
          </w:tcPr>
          <w:p w14:paraId="7279D348" w14:textId="04E274BA" w:rsidR="00BD6F6D" w:rsidRDefault="002B3BDF" w:rsidP="006F49F7">
            <w:pPr>
              <w:jc w:val="center"/>
            </w:pPr>
            <w:r>
              <w:t>20</w:t>
            </w:r>
          </w:p>
        </w:tc>
        <w:tc>
          <w:tcPr>
            <w:tcW w:w="6657" w:type="dxa"/>
          </w:tcPr>
          <w:p w14:paraId="46AB5D6D" w14:textId="4E7D4955" w:rsidR="00BD6F6D" w:rsidRPr="009471ED" w:rsidRDefault="007866C3" w:rsidP="006325CC">
            <w:pPr>
              <w:ind w:firstLine="0"/>
              <w:jc w:val="left"/>
              <w:rPr>
                <w:lang w:val="en-US"/>
              </w:rPr>
            </w:pPr>
            <w:proofErr w:type="spellStart"/>
            <w:r w:rsidRPr="007866C3">
              <w:t>denomer</w:t>
            </w:r>
            <w:proofErr w:type="spellEnd"/>
            <w:r w:rsidRPr="007866C3">
              <w:t xml:space="preserve"> *= i;</w:t>
            </w:r>
          </w:p>
        </w:tc>
      </w:tr>
      <w:tr w:rsidR="007866C3" w:rsidRPr="00F15F99" w14:paraId="66A30DDF" w14:textId="77777777" w:rsidTr="007866C3">
        <w:tc>
          <w:tcPr>
            <w:tcW w:w="2972" w:type="dxa"/>
          </w:tcPr>
          <w:p w14:paraId="7F68E086" w14:textId="20804036" w:rsidR="007866C3" w:rsidRPr="007866C3" w:rsidRDefault="007866C3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6657" w:type="dxa"/>
          </w:tcPr>
          <w:p w14:paraId="7652EEE0" w14:textId="73F30E6C" w:rsidR="007866C3" w:rsidRPr="00F15F99" w:rsidRDefault="005E160B" w:rsidP="006325CC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7866C3" w:rsidRPr="00F15F99" w14:paraId="500D05BA" w14:textId="77777777" w:rsidTr="007866C3">
        <w:tc>
          <w:tcPr>
            <w:tcW w:w="2972" w:type="dxa"/>
          </w:tcPr>
          <w:p w14:paraId="1857FFA7" w14:textId="6451DC3F" w:rsidR="007866C3" w:rsidRPr="007866C3" w:rsidRDefault="007866C3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6657" w:type="dxa"/>
          </w:tcPr>
          <w:p w14:paraId="6794BC69" w14:textId="46EC57DA" w:rsidR="007866C3" w:rsidRPr="009471ED" w:rsidRDefault="005E160B" w:rsidP="006325CC">
            <w:pPr>
              <w:ind w:firstLine="0"/>
              <w:jc w:val="left"/>
              <w:rPr>
                <w:lang w:val="en-US"/>
              </w:rPr>
            </w:pPr>
            <w:proofErr w:type="spellStart"/>
            <w:r w:rsidRPr="005E160B">
              <w:t>return</w:t>
            </w:r>
            <w:proofErr w:type="spellEnd"/>
            <w:r w:rsidRPr="005E160B">
              <w:t xml:space="preserve"> </w:t>
            </w:r>
            <w:proofErr w:type="spellStart"/>
            <w:r w:rsidRPr="005E160B">
              <w:t>enumer</w:t>
            </w:r>
            <w:proofErr w:type="spellEnd"/>
            <w:r w:rsidRPr="005E160B">
              <w:t xml:space="preserve"> / </w:t>
            </w:r>
            <w:proofErr w:type="spellStart"/>
            <w:r w:rsidRPr="005E160B">
              <w:t>denomer</w:t>
            </w:r>
            <w:proofErr w:type="spellEnd"/>
            <w:r w:rsidRPr="005E160B">
              <w:t>;</w:t>
            </w:r>
          </w:p>
        </w:tc>
      </w:tr>
      <w:tr w:rsidR="007866C3" w:rsidRPr="00F15F99" w14:paraId="557AAAB1" w14:textId="77777777" w:rsidTr="007866C3">
        <w:tc>
          <w:tcPr>
            <w:tcW w:w="2972" w:type="dxa"/>
          </w:tcPr>
          <w:p w14:paraId="1EA18B89" w14:textId="2FE4A7DF" w:rsidR="007866C3" w:rsidRPr="007866C3" w:rsidRDefault="007866C3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657" w:type="dxa"/>
          </w:tcPr>
          <w:p w14:paraId="6D50F2AC" w14:textId="57AA9A3F" w:rsidR="007866C3" w:rsidRPr="00F15F99" w:rsidRDefault="005E160B" w:rsidP="006325CC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7866C3" w:rsidRPr="00F15F99" w14:paraId="259E6112" w14:textId="77777777" w:rsidTr="007866C3">
        <w:tc>
          <w:tcPr>
            <w:tcW w:w="2972" w:type="dxa"/>
          </w:tcPr>
          <w:p w14:paraId="5DF32C07" w14:textId="7ACFD1A8" w:rsidR="007866C3" w:rsidRPr="007866C3" w:rsidRDefault="007866C3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657" w:type="dxa"/>
          </w:tcPr>
          <w:p w14:paraId="231988B6" w14:textId="37A53337" w:rsidR="007866C3" w:rsidRPr="00F15F99" w:rsidRDefault="005E160B" w:rsidP="006325CC">
            <w:pPr>
              <w:ind w:firstLine="0"/>
              <w:jc w:val="left"/>
              <w:rPr>
                <w:lang w:val="en-US"/>
              </w:rPr>
            </w:pPr>
            <w:r w:rsidRPr="005E160B">
              <w:rPr>
                <w:lang w:val="en-US"/>
              </w:rPr>
              <w:t>public static void Main(</w:t>
            </w:r>
            <w:proofErr w:type="gramStart"/>
            <w:r w:rsidRPr="005E160B">
              <w:rPr>
                <w:lang w:val="en-US"/>
              </w:rPr>
              <w:t>string[</w:t>
            </w:r>
            <w:proofErr w:type="gramEnd"/>
            <w:r w:rsidRPr="005E160B">
              <w:rPr>
                <w:lang w:val="en-US"/>
              </w:rPr>
              <w:t xml:space="preserve">] </w:t>
            </w:r>
            <w:proofErr w:type="spellStart"/>
            <w:r w:rsidRPr="005E160B">
              <w:rPr>
                <w:lang w:val="en-US"/>
              </w:rPr>
              <w:t>args</w:t>
            </w:r>
            <w:proofErr w:type="spellEnd"/>
            <w:r w:rsidRPr="005E160B">
              <w:rPr>
                <w:lang w:val="en-US"/>
              </w:rPr>
              <w:t>)</w:t>
            </w:r>
          </w:p>
        </w:tc>
      </w:tr>
      <w:tr w:rsidR="005E160B" w:rsidRPr="00F15F99" w14:paraId="64116CF8" w14:textId="77777777" w:rsidTr="005E160B">
        <w:tc>
          <w:tcPr>
            <w:tcW w:w="2972" w:type="dxa"/>
          </w:tcPr>
          <w:p w14:paraId="6B45B326" w14:textId="1A63449E" w:rsidR="005E160B" w:rsidRPr="007866C3" w:rsidRDefault="005E160B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>5</w:t>
            </w:r>
          </w:p>
        </w:tc>
        <w:tc>
          <w:tcPr>
            <w:tcW w:w="6657" w:type="dxa"/>
          </w:tcPr>
          <w:p w14:paraId="6F13C249" w14:textId="283295AF" w:rsidR="005E160B" w:rsidRPr="00F15F99" w:rsidRDefault="005B37EF" w:rsidP="006325CC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</w:tc>
      </w:tr>
      <w:tr w:rsidR="005E160B" w:rsidRPr="00F15F99" w14:paraId="2A426C15" w14:textId="77777777" w:rsidTr="005E160B">
        <w:tc>
          <w:tcPr>
            <w:tcW w:w="2972" w:type="dxa"/>
          </w:tcPr>
          <w:p w14:paraId="0B8E4914" w14:textId="1B620032" w:rsidR="005E160B" w:rsidRPr="007866C3" w:rsidRDefault="005E160B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6657" w:type="dxa"/>
          </w:tcPr>
          <w:p w14:paraId="5997A930" w14:textId="6C30D399" w:rsidR="005E160B" w:rsidRPr="009471ED" w:rsidRDefault="005B37EF" w:rsidP="006325CC">
            <w:pPr>
              <w:ind w:firstLine="0"/>
              <w:jc w:val="left"/>
              <w:rPr>
                <w:lang w:val="en-US"/>
              </w:rPr>
            </w:pPr>
            <w:proofErr w:type="spellStart"/>
            <w:r w:rsidRPr="005B37EF">
              <w:t>Console.Write</w:t>
            </w:r>
            <w:proofErr w:type="spellEnd"/>
            <w:r w:rsidRPr="005B37EF">
              <w:t>("</w:t>
            </w:r>
            <w:proofErr w:type="spellStart"/>
            <w:proofErr w:type="gramStart"/>
            <w:r w:rsidRPr="005B37EF">
              <w:t>n,k</w:t>
            </w:r>
            <w:proofErr w:type="spellEnd"/>
            <w:proofErr w:type="gramEnd"/>
            <w:r w:rsidRPr="005B37EF">
              <w:t xml:space="preserve"> = ");</w:t>
            </w:r>
          </w:p>
        </w:tc>
      </w:tr>
      <w:tr w:rsidR="005E160B" w:rsidRPr="00F15F99" w14:paraId="3CEF6D00" w14:textId="77777777" w:rsidTr="006325CC">
        <w:trPr>
          <w:trHeight w:val="995"/>
        </w:trPr>
        <w:tc>
          <w:tcPr>
            <w:tcW w:w="2972" w:type="dxa"/>
          </w:tcPr>
          <w:p w14:paraId="51392CB5" w14:textId="6E4413AF" w:rsidR="005E160B" w:rsidRPr="007866C3" w:rsidRDefault="005E160B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  <w:r>
              <w:rPr>
                <w:lang w:val="en-US"/>
              </w:rPr>
              <w:t>7</w:t>
            </w:r>
          </w:p>
        </w:tc>
        <w:tc>
          <w:tcPr>
            <w:tcW w:w="6657" w:type="dxa"/>
          </w:tcPr>
          <w:p w14:paraId="45B5274B" w14:textId="461E6926" w:rsidR="005B37EF" w:rsidRPr="005B37EF" w:rsidRDefault="006325CC" w:rsidP="006325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5B37EF" w:rsidRPr="005B37EF">
              <w:rPr>
                <w:lang w:val="en-US"/>
              </w:rPr>
              <w:t xml:space="preserve">string[] input = </w:t>
            </w:r>
            <w:proofErr w:type="spellStart"/>
            <w:r w:rsidR="005B37EF" w:rsidRPr="005B37EF">
              <w:rPr>
                <w:lang w:val="en-US"/>
              </w:rPr>
              <w:t>Console.ReadLine</w:t>
            </w:r>
            <w:proofErr w:type="spellEnd"/>
            <w:r w:rsidR="005B37EF" w:rsidRPr="005B37EF">
              <w:rPr>
                <w:lang w:val="en-US"/>
              </w:rPr>
              <w:t>()!.</w:t>
            </w:r>
            <w:proofErr w:type="gramStart"/>
            <w:r w:rsidR="005B37EF" w:rsidRPr="005B37EF">
              <w:rPr>
                <w:lang w:val="en-US"/>
              </w:rPr>
              <w:t>Split(</w:t>
            </w:r>
            <w:proofErr w:type="gramEnd"/>
            <w:r w:rsidR="005B37EF" w:rsidRPr="005B37EF">
              <w:rPr>
                <w:lang w:val="en-US"/>
              </w:rPr>
              <w:t>',');</w:t>
            </w:r>
          </w:p>
          <w:p w14:paraId="370459A2" w14:textId="77777777" w:rsidR="005E160B" w:rsidRPr="00F15F99" w:rsidRDefault="005E160B" w:rsidP="00B07272">
            <w:pPr>
              <w:rPr>
                <w:lang w:val="en-US"/>
              </w:rPr>
            </w:pPr>
          </w:p>
        </w:tc>
      </w:tr>
      <w:tr w:rsidR="005E160B" w:rsidRPr="00F15F99" w14:paraId="5DEC0466" w14:textId="77777777" w:rsidTr="005E160B">
        <w:tc>
          <w:tcPr>
            <w:tcW w:w="2972" w:type="dxa"/>
          </w:tcPr>
          <w:p w14:paraId="483567F9" w14:textId="4C20F236" w:rsidR="005E160B" w:rsidRPr="007866C3" w:rsidRDefault="005E160B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>8</w:t>
            </w:r>
          </w:p>
        </w:tc>
        <w:tc>
          <w:tcPr>
            <w:tcW w:w="6657" w:type="dxa"/>
          </w:tcPr>
          <w:p w14:paraId="691B7889" w14:textId="6F174EA4" w:rsidR="005E160B" w:rsidRPr="00F15F99" w:rsidRDefault="005B37EF" w:rsidP="006325CC">
            <w:pPr>
              <w:ind w:firstLine="0"/>
              <w:rPr>
                <w:lang w:val="en-US"/>
              </w:rPr>
            </w:pPr>
            <w:r w:rsidRPr="005B37EF">
              <w:rPr>
                <w:lang w:val="en-US"/>
              </w:rPr>
              <w:t>(int n, int k) = (</w:t>
            </w:r>
            <w:proofErr w:type="spellStart"/>
            <w:proofErr w:type="gramStart"/>
            <w:r w:rsidRPr="005B37EF">
              <w:rPr>
                <w:lang w:val="en-US"/>
              </w:rPr>
              <w:t>int.Parse</w:t>
            </w:r>
            <w:proofErr w:type="spellEnd"/>
            <w:proofErr w:type="gramEnd"/>
            <w:r w:rsidRPr="005B37EF">
              <w:rPr>
                <w:lang w:val="en-US"/>
              </w:rPr>
              <w:t>(</w:t>
            </w:r>
            <w:proofErr w:type="gramStart"/>
            <w:r w:rsidRPr="005B37EF">
              <w:rPr>
                <w:lang w:val="en-US"/>
              </w:rPr>
              <w:t>input[</w:t>
            </w:r>
            <w:proofErr w:type="gramEnd"/>
            <w:r w:rsidRPr="005B37EF">
              <w:rPr>
                <w:lang w:val="en-US"/>
              </w:rPr>
              <w:t xml:space="preserve">0]), </w:t>
            </w:r>
            <w:proofErr w:type="spellStart"/>
            <w:proofErr w:type="gramStart"/>
            <w:r w:rsidRPr="005B37EF">
              <w:rPr>
                <w:lang w:val="en-US"/>
              </w:rPr>
              <w:t>int.Parse</w:t>
            </w:r>
            <w:proofErr w:type="spellEnd"/>
            <w:proofErr w:type="gramEnd"/>
            <w:r w:rsidRPr="005B37EF">
              <w:rPr>
                <w:lang w:val="en-US"/>
              </w:rPr>
              <w:t>(</w:t>
            </w:r>
            <w:proofErr w:type="gramStart"/>
            <w:r w:rsidRPr="005B37EF">
              <w:rPr>
                <w:lang w:val="en-US"/>
              </w:rPr>
              <w:t>input[1])</w:t>
            </w:r>
            <w:proofErr w:type="gramEnd"/>
            <w:r w:rsidRPr="005B37EF">
              <w:rPr>
                <w:lang w:val="en-US"/>
              </w:rPr>
              <w:t>);</w:t>
            </w:r>
          </w:p>
        </w:tc>
      </w:tr>
      <w:tr w:rsidR="005B37EF" w:rsidRPr="00F15F99" w14:paraId="052C9D08" w14:textId="77777777" w:rsidTr="007025DB">
        <w:trPr>
          <w:trHeight w:val="312"/>
        </w:trPr>
        <w:tc>
          <w:tcPr>
            <w:tcW w:w="2972" w:type="dxa"/>
          </w:tcPr>
          <w:p w14:paraId="433801FF" w14:textId="6DCC925B" w:rsidR="005B37EF" w:rsidRPr="007866C3" w:rsidRDefault="005B37EF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en-US"/>
              </w:rPr>
              <w:t>9</w:t>
            </w:r>
          </w:p>
        </w:tc>
        <w:tc>
          <w:tcPr>
            <w:tcW w:w="6657" w:type="dxa"/>
          </w:tcPr>
          <w:p w14:paraId="6D26D0FE" w14:textId="364F0033" w:rsidR="005B37EF" w:rsidRPr="00F15F99" w:rsidRDefault="007025DB" w:rsidP="006325CC">
            <w:pPr>
              <w:ind w:firstLine="0"/>
              <w:rPr>
                <w:lang w:val="en-US"/>
              </w:rPr>
            </w:pPr>
            <w:r w:rsidRPr="007025DB">
              <w:rPr>
                <w:lang w:val="en-US"/>
              </w:rPr>
              <w:t xml:space="preserve">long result = </w:t>
            </w:r>
            <w:proofErr w:type="gramStart"/>
            <w:r w:rsidRPr="007025DB">
              <w:rPr>
                <w:lang w:val="en-US"/>
              </w:rPr>
              <w:t>F(</w:t>
            </w:r>
            <w:proofErr w:type="gramEnd"/>
            <w:r w:rsidRPr="007025DB">
              <w:rPr>
                <w:lang w:val="en-US"/>
              </w:rPr>
              <w:t>n, k);</w:t>
            </w:r>
          </w:p>
        </w:tc>
      </w:tr>
      <w:tr w:rsidR="005B37EF" w:rsidRPr="00F15F99" w14:paraId="5CFA0587" w14:textId="77777777" w:rsidTr="005B37EF">
        <w:tc>
          <w:tcPr>
            <w:tcW w:w="2972" w:type="dxa"/>
          </w:tcPr>
          <w:p w14:paraId="1B910005" w14:textId="38DB4430" w:rsidR="005B37EF" w:rsidRPr="007866C3" w:rsidRDefault="005B37EF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6657" w:type="dxa"/>
          </w:tcPr>
          <w:p w14:paraId="2089AE8C" w14:textId="5893B9E2" w:rsidR="005B37EF" w:rsidRPr="007025DB" w:rsidRDefault="007025DB" w:rsidP="006325CC">
            <w:pPr>
              <w:ind w:firstLine="0"/>
              <w:rPr>
                <w:lang w:val="en-US"/>
              </w:rPr>
            </w:pPr>
            <w:proofErr w:type="spellStart"/>
            <w:r w:rsidRPr="007025DB">
              <w:t>Console.WriteLine</w:t>
            </w:r>
            <w:proofErr w:type="spellEnd"/>
            <w:r w:rsidRPr="007025DB">
              <w:t>(</w:t>
            </w:r>
            <w:proofErr w:type="spellStart"/>
            <w:r w:rsidRPr="007025DB">
              <w:t>result</w:t>
            </w:r>
            <w:proofErr w:type="spellEnd"/>
            <w:r w:rsidRPr="007025DB">
              <w:t>);</w:t>
            </w:r>
          </w:p>
        </w:tc>
      </w:tr>
      <w:tr w:rsidR="005B37EF" w:rsidRPr="00F15F99" w14:paraId="514B0360" w14:textId="77777777" w:rsidTr="005B37EF">
        <w:tc>
          <w:tcPr>
            <w:tcW w:w="2972" w:type="dxa"/>
          </w:tcPr>
          <w:p w14:paraId="7EB2EF9F" w14:textId="59ED39AA" w:rsidR="005B37EF" w:rsidRPr="007866C3" w:rsidRDefault="005B37EF" w:rsidP="00B072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6657" w:type="dxa"/>
          </w:tcPr>
          <w:p w14:paraId="5162AB1B" w14:textId="121F5F32" w:rsidR="005B37EF" w:rsidRPr="00F15F99" w:rsidRDefault="007025DB" w:rsidP="006325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7D448160" w14:textId="77777777" w:rsidR="00760D90" w:rsidRPr="005E160B" w:rsidRDefault="00760D90" w:rsidP="00760D90">
      <w:pPr>
        <w:pStyle w:val="ad"/>
        <w:rPr>
          <w:lang w:val="en-US"/>
        </w:rPr>
      </w:pPr>
    </w:p>
    <w:p w14:paraId="3D131BCD" w14:textId="77777777" w:rsidR="009F67A3" w:rsidRPr="005E160B" w:rsidRDefault="009F67A3" w:rsidP="009F67A3">
      <w:pPr>
        <w:ind w:firstLine="0"/>
        <w:rPr>
          <w:lang w:val="en-US"/>
        </w:rPr>
      </w:pPr>
    </w:p>
    <w:p w14:paraId="2296ED9F" w14:textId="77777777" w:rsidR="009F67A3" w:rsidRPr="005E160B" w:rsidRDefault="009F67A3" w:rsidP="009F67A3">
      <w:pPr>
        <w:ind w:firstLine="0"/>
        <w:rPr>
          <w:lang w:val="en-US"/>
        </w:rPr>
      </w:pPr>
    </w:p>
    <w:p w14:paraId="176ADF1E" w14:textId="77777777" w:rsidR="009F67A3" w:rsidRPr="005E160B" w:rsidRDefault="00E84B41" w:rsidP="009F67A3">
      <w:pPr>
        <w:ind w:firstLine="0"/>
        <w:rPr>
          <w:lang w:val="en-US"/>
        </w:rPr>
      </w:pPr>
      <w:r w:rsidRPr="005E160B">
        <w:rPr>
          <w:rStyle w:val="af3"/>
        </w:rPr>
        <w:br/>
      </w:r>
    </w:p>
    <w:p w14:paraId="205D34B1" w14:textId="233D1325" w:rsidR="00E84B41" w:rsidRDefault="009F67A3" w:rsidP="0086236C">
      <w:pPr>
        <w:pStyle w:val="1"/>
      </w:pPr>
      <w:r>
        <w:lastRenderedPageBreak/>
        <w:t>Словарь программы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27"/>
        <w:gridCol w:w="2569"/>
        <w:gridCol w:w="2361"/>
        <w:gridCol w:w="2372"/>
      </w:tblGrid>
      <w:tr w:rsidR="009F67A3" w14:paraId="5F4D0339" w14:textId="77777777" w:rsidTr="002E171B">
        <w:tc>
          <w:tcPr>
            <w:tcW w:w="2327" w:type="dxa"/>
          </w:tcPr>
          <w:p w14:paraId="2AA1313A" w14:textId="3FFEBC09" w:rsidR="009F67A3" w:rsidRPr="009F67A3" w:rsidRDefault="009F67A3" w:rsidP="009F67A3">
            <w:pPr>
              <w:ind w:firstLine="0"/>
              <w:jc w:val="center"/>
            </w:pPr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2569" w:type="dxa"/>
          </w:tcPr>
          <w:p w14:paraId="04EA4F12" w14:textId="5D6FCAC5" w:rsidR="009F67A3" w:rsidRPr="009F67A3" w:rsidRDefault="009F67A3" w:rsidP="009F67A3">
            <w:pPr>
              <w:ind w:firstLine="0"/>
              <w:jc w:val="center"/>
            </w:pPr>
            <w:r>
              <w:t>Операторы</w:t>
            </w:r>
            <w:r>
              <w:rPr>
                <w:lang w:val="en-US"/>
              </w:rPr>
              <w:t>,</w:t>
            </w:r>
            <w:r>
              <w:t xml:space="preserve"> операции</w:t>
            </w:r>
          </w:p>
        </w:tc>
        <w:tc>
          <w:tcPr>
            <w:tcW w:w="2361" w:type="dxa"/>
          </w:tcPr>
          <w:p w14:paraId="2BE82694" w14:textId="14F7C9E9" w:rsidR="009F67A3" w:rsidRDefault="009F67A3" w:rsidP="009F67A3">
            <w:pPr>
              <w:ind w:firstLine="0"/>
              <w:jc w:val="center"/>
            </w:pPr>
            <w:r>
              <w:t>Номера строк</w:t>
            </w:r>
          </w:p>
        </w:tc>
        <w:tc>
          <w:tcPr>
            <w:tcW w:w="2372" w:type="dxa"/>
          </w:tcPr>
          <w:p w14:paraId="041CC8B9" w14:textId="07732215" w:rsidR="009F67A3" w:rsidRPr="002B0864" w:rsidRDefault="009F67A3" w:rsidP="009F67A3">
            <w:pPr>
              <w:ind w:firstLine="0"/>
              <w:jc w:val="center"/>
              <w:rPr>
                <w:lang w:val="en-US"/>
              </w:rPr>
            </w:pPr>
            <w:r>
              <w:t xml:space="preserve">Количество </w:t>
            </w:r>
            <w:r w:rsidR="002B0864">
              <w:t>повторений</w:t>
            </w:r>
          </w:p>
        </w:tc>
      </w:tr>
      <w:tr w:rsidR="009F67A3" w14:paraId="4BC7B9D1" w14:textId="77777777" w:rsidTr="002E171B">
        <w:tc>
          <w:tcPr>
            <w:tcW w:w="2327" w:type="dxa"/>
          </w:tcPr>
          <w:p w14:paraId="28818D61" w14:textId="34D8ECB9" w:rsidR="009F67A3" w:rsidRDefault="00696007" w:rsidP="009F67A3">
            <w:pPr>
              <w:ind w:firstLine="0"/>
              <w:jc w:val="center"/>
            </w:pPr>
            <w:r>
              <w:t>1</w:t>
            </w:r>
          </w:p>
        </w:tc>
        <w:tc>
          <w:tcPr>
            <w:tcW w:w="2569" w:type="dxa"/>
          </w:tcPr>
          <w:p w14:paraId="0D199CC1" w14:textId="6A38F515" w:rsidR="009F67A3" w:rsidRPr="00CC2B0B" w:rsidRDefault="00E84960" w:rsidP="009F67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namespace…</w:t>
            </w:r>
          </w:p>
        </w:tc>
        <w:tc>
          <w:tcPr>
            <w:tcW w:w="2361" w:type="dxa"/>
          </w:tcPr>
          <w:p w14:paraId="2A9F5BC6" w14:textId="5A3EE6CD" w:rsidR="009F67A3" w:rsidRPr="00D73AF6" w:rsidRDefault="00D73AF6" w:rsidP="009F67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72" w:type="dxa"/>
          </w:tcPr>
          <w:p w14:paraId="3E909598" w14:textId="3A2922A3" w:rsidR="009F67A3" w:rsidRPr="00D73AF6" w:rsidRDefault="00D73AF6" w:rsidP="009F67A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6007" w14:paraId="43DD196C" w14:textId="77777777" w:rsidTr="002E171B">
        <w:tc>
          <w:tcPr>
            <w:tcW w:w="2327" w:type="dxa"/>
          </w:tcPr>
          <w:p w14:paraId="73AF2716" w14:textId="35F24CBF" w:rsidR="00696007" w:rsidRDefault="00696007" w:rsidP="006F49F7">
            <w:pPr>
              <w:ind w:firstLine="0"/>
              <w:jc w:val="center"/>
            </w:pPr>
            <w:r>
              <w:t>2</w:t>
            </w:r>
          </w:p>
        </w:tc>
        <w:tc>
          <w:tcPr>
            <w:tcW w:w="2569" w:type="dxa"/>
          </w:tcPr>
          <w:p w14:paraId="217B7386" w14:textId="26D73AF5" w:rsidR="00696007" w:rsidRPr="00E84960" w:rsidRDefault="00E84960" w:rsidP="00E8496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public class…</w:t>
            </w:r>
          </w:p>
        </w:tc>
        <w:tc>
          <w:tcPr>
            <w:tcW w:w="2361" w:type="dxa"/>
          </w:tcPr>
          <w:p w14:paraId="180BB153" w14:textId="352B74D9" w:rsidR="00696007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72" w:type="dxa"/>
          </w:tcPr>
          <w:p w14:paraId="139E883C" w14:textId="6330CE4C" w:rsidR="00696007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96007" w14:paraId="1402085E" w14:textId="77777777" w:rsidTr="002E171B">
        <w:tc>
          <w:tcPr>
            <w:tcW w:w="2327" w:type="dxa"/>
          </w:tcPr>
          <w:p w14:paraId="142523D9" w14:textId="0E4BB3BA" w:rsidR="00696007" w:rsidRDefault="00696007" w:rsidP="006F49F7">
            <w:pPr>
              <w:ind w:firstLine="0"/>
              <w:jc w:val="center"/>
            </w:pPr>
            <w:r>
              <w:t>3</w:t>
            </w:r>
          </w:p>
        </w:tc>
        <w:tc>
          <w:tcPr>
            <w:tcW w:w="2569" w:type="dxa"/>
          </w:tcPr>
          <w:p w14:paraId="6FDCE69D" w14:textId="1A091CC8" w:rsidR="00696007" w:rsidRPr="00E84960" w:rsidRDefault="00E84960" w:rsidP="00E8496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="00747C7E">
              <w:rPr>
                <w:lang w:val="en-US"/>
              </w:rPr>
              <w:t>S</w:t>
            </w:r>
            <w:r>
              <w:rPr>
                <w:lang w:val="en-US"/>
              </w:rPr>
              <w:t>tatic</w:t>
            </w:r>
            <w:r w:rsidR="00747C7E">
              <w:rPr>
                <w:lang w:val="en-US"/>
              </w:rPr>
              <w:t xml:space="preserve"> </w:t>
            </w:r>
          </w:p>
        </w:tc>
        <w:tc>
          <w:tcPr>
            <w:tcW w:w="2361" w:type="dxa"/>
          </w:tcPr>
          <w:p w14:paraId="08880A60" w14:textId="486F8D3D" w:rsidR="00696007" w:rsidRPr="006C5EF3" w:rsidRDefault="00D73AF6" w:rsidP="006F49F7">
            <w:pPr>
              <w:ind w:firstLine="0"/>
              <w:jc w:val="center"/>
            </w:pPr>
            <w:r>
              <w:rPr>
                <w:lang w:val="en-US"/>
              </w:rPr>
              <w:t>5</w:t>
            </w:r>
            <w:r w:rsidR="00CD78EE">
              <w:rPr>
                <w:lang w:val="en-US"/>
              </w:rPr>
              <w:t>, 2</w:t>
            </w:r>
            <w:r w:rsidR="00A355F7">
              <w:rPr>
                <w:lang w:val="en-US"/>
              </w:rPr>
              <w:t>4</w:t>
            </w:r>
          </w:p>
        </w:tc>
        <w:tc>
          <w:tcPr>
            <w:tcW w:w="2372" w:type="dxa"/>
          </w:tcPr>
          <w:p w14:paraId="6602C9BB" w14:textId="59C97B01" w:rsidR="00696007" w:rsidRPr="00D73AF6" w:rsidRDefault="00CD78E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696007" w14:paraId="61704CDE" w14:textId="77777777" w:rsidTr="002E171B">
        <w:tc>
          <w:tcPr>
            <w:tcW w:w="2327" w:type="dxa"/>
          </w:tcPr>
          <w:p w14:paraId="2D07B42C" w14:textId="274BBA82" w:rsidR="00696007" w:rsidRDefault="00696007" w:rsidP="006F49F7">
            <w:pPr>
              <w:ind w:firstLine="0"/>
              <w:jc w:val="center"/>
            </w:pPr>
            <w:r>
              <w:t>4</w:t>
            </w:r>
          </w:p>
        </w:tc>
        <w:tc>
          <w:tcPr>
            <w:tcW w:w="2569" w:type="dxa"/>
          </w:tcPr>
          <w:p w14:paraId="1B97D467" w14:textId="72025862" w:rsidR="00696007" w:rsidRPr="007A5CF2" w:rsidRDefault="00E84960" w:rsidP="00E84960">
            <w:pPr>
              <w:ind w:firstLine="0"/>
            </w:pPr>
            <w:r>
              <w:rPr>
                <w:lang w:val="en-US"/>
              </w:rPr>
              <w:t xml:space="preserve">   </w:t>
            </w:r>
            <w:r w:rsidR="00B0289A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A5CF2">
              <w:rPr>
                <w:lang w:val="en-US"/>
              </w:rPr>
              <w:t>long</w:t>
            </w:r>
          </w:p>
        </w:tc>
        <w:tc>
          <w:tcPr>
            <w:tcW w:w="2361" w:type="dxa"/>
          </w:tcPr>
          <w:p w14:paraId="2ABC33C8" w14:textId="13D97B5A" w:rsidR="00696007" w:rsidRPr="00362A0C" w:rsidRDefault="00AD239F" w:rsidP="006F49F7">
            <w:pPr>
              <w:ind w:firstLine="0"/>
              <w:jc w:val="center"/>
            </w:pPr>
            <w:r>
              <w:t>5, 15,16, 29</w:t>
            </w:r>
          </w:p>
        </w:tc>
        <w:tc>
          <w:tcPr>
            <w:tcW w:w="2372" w:type="dxa"/>
          </w:tcPr>
          <w:p w14:paraId="111B5A9F" w14:textId="02D6FF0F" w:rsidR="00696007" w:rsidRPr="0086374D" w:rsidRDefault="0086374D" w:rsidP="006F49F7">
            <w:pPr>
              <w:ind w:firstLine="0"/>
              <w:jc w:val="center"/>
            </w:pPr>
            <w:r>
              <w:t>4</w:t>
            </w:r>
          </w:p>
        </w:tc>
      </w:tr>
      <w:tr w:rsidR="00696007" w14:paraId="796DF7B4" w14:textId="77777777" w:rsidTr="002E171B">
        <w:tc>
          <w:tcPr>
            <w:tcW w:w="2327" w:type="dxa"/>
          </w:tcPr>
          <w:p w14:paraId="2C41C8F3" w14:textId="496A3D69" w:rsidR="00696007" w:rsidRDefault="00696007" w:rsidP="006F49F7">
            <w:pPr>
              <w:ind w:firstLine="0"/>
              <w:jc w:val="center"/>
            </w:pPr>
            <w:r>
              <w:t>5</w:t>
            </w:r>
          </w:p>
        </w:tc>
        <w:tc>
          <w:tcPr>
            <w:tcW w:w="2569" w:type="dxa"/>
          </w:tcPr>
          <w:p w14:paraId="21798F7E" w14:textId="69D753EC" w:rsidR="00E84960" w:rsidRPr="00E84960" w:rsidRDefault="00E84960" w:rsidP="00E84960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>
              <w:tab/>
            </w:r>
          </w:p>
          <w:p w14:paraId="72C6E61F" w14:textId="01D24751" w:rsidR="00696007" w:rsidRPr="00A355F7" w:rsidRDefault="00A355F7" w:rsidP="006F49F7">
            <w:pPr>
              <w:ind w:firstLine="0"/>
              <w:jc w:val="center"/>
              <w:rPr>
                <w:lang w:val="en-US"/>
              </w:rPr>
            </w:pPr>
            <w:proofErr w:type="spellStart"/>
            <w:proofErr w:type="gramStart"/>
            <w:r w:rsidRPr="006D14E1">
              <w:t>I</w:t>
            </w:r>
            <w:r w:rsidR="006D14E1" w:rsidRPr="006D14E1">
              <w:t>f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361" w:type="dxa"/>
          </w:tcPr>
          <w:p w14:paraId="537716EA" w14:textId="4522CCD9" w:rsidR="00696007" w:rsidRPr="00D73AF6" w:rsidRDefault="00AE2E0A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7, 11</w:t>
            </w:r>
          </w:p>
        </w:tc>
        <w:tc>
          <w:tcPr>
            <w:tcW w:w="2372" w:type="dxa"/>
          </w:tcPr>
          <w:p w14:paraId="1AB6FF54" w14:textId="07207522" w:rsidR="00696007" w:rsidRPr="00B05A3A" w:rsidRDefault="00B05A3A" w:rsidP="006F49F7">
            <w:pPr>
              <w:ind w:firstLine="0"/>
              <w:jc w:val="center"/>
            </w:pPr>
            <w:r>
              <w:t>2</w:t>
            </w:r>
          </w:p>
        </w:tc>
      </w:tr>
      <w:tr w:rsidR="00E84960" w14:paraId="200F9708" w14:textId="77777777" w:rsidTr="002E171B">
        <w:tc>
          <w:tcPr>
            <w:tcW w:w="2327" w:type="dxa"/>
          </w:tcPr>
          <w:p w14:paraId="16C83A4E" w14:textId="4A2C00EC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69" w:type="dxa"/>
          </w:tcPr>
          <w:p w14:paraId="1A7171D8" w14:textId="6A857658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>
              <w:rPr>
                <w:lang w:val="en-US"/>
              </w:rPr>
              <w:t>int</w:t>
            </w:r>
            <w:r>
              <w:tab/>
            </w:r>
          </w:p>
          <w:p w14:paraId="0D292518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1" w:type="dxa"/>
          </w:tcPr>
          <w:p w14:paraId="7E80B0FA" w14:textId="794D057F" w:rsidR="00E84960" w:rsidRPr="00D73AF6" w:rsidRDefault="00D567E7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5, 17, 28</w:t>
            </w:r>
          </w:p>
        </w:tc>
        <w:tc>
          <w:tcPr>
            <w:tcW w:w="2372" w:type="dxa"/>
          </w:tcPr>
          <w:p w14:paraId="2A126DEB" w14:textId="7197F72E" w:rsidR="00E84960" w:rsidRPr="00D73AF6" w:rsidRDefault="00D73AF6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E84960" w14:paraId="68F46020" w14:textId="77777777" w:rsidTr="002E171B">
        <w:tc>
          <w:tcPr>
            <w:tcW w:w="2327" w:type="dxa"/>
          </w:tcPr>
          <w:p w14:paraId="1121CC66" w14:textId="5E95FA77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69" w:type="dxa"/>
          </w:tcPr>
          <w:p w14:paraId="58AB2B43" w14:textId="6CF5905B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gramStart"/>
            <w:r>
              <w:t>s</w:t>
            </w:r>
            <w:proofErr w:type="spellStart"/>
            <w:r>
              <w:rPr>
                <w:lang w:val="en-US"/>
              </w:rPr>
              <w:t>tring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]</w:t>
            </w:r>
            <w:r>
              <w:tab/>
            </w:r>
          </w:p>
          <w:p w14:paraId="39A78ABF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1" w:type="dxa"/>
          </w:tcPr>
          <w:p w14:paraId="6B82A052" w14:textId="70629E83" w:rsidR="00E84960" w:rsidRPr="00B05A3A" w:rsidRDefault="00747C7E" w:rsidP="006F49F7">
            <w:pPr>
              <w:ind w:firstLine="0"/>
              <w:jc w:val="center"/>
            </w:pPr>
            <w:r>
              <w:rPr>
                <w:lang w:val="en-US"/>
              </w:rPr>
              <w:t>24, 27</w:t>
            </w:r>
          </w:p>
        </w:tc>
        <w:tc>
          <w:tcPr>
            <w:tcW w:w="2372" w:type="dxa"/>
          </w:tcPr>
          <w:p w14:paraId="0D4D48F4" w14:textId="712B0270" w:rsidR="00E84960" w:rsidRPr="00995511" w:rsidRDefault="006D14E1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E84960" w14:paraId="5ACEF9B5" w14:textId="77777777" w:rsidTr="002E171B">
        <w:tc>
          <w:tcPr>
            <w:tcW w:w="2327" w:type="dxa"/>
          </w:tcPr>
          <w:p w14:paraId="0218A144" w14:textId="0AA4319F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569" w:type="dxa"/>
          </w:tcPr>
          <w:p w14:paraId="05EF67ED" w14:textId="5EAEA62E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spellStart"/>
            <w:r w:rsidR="006D14E1" w:rsidRPr="006D14E1">
              <w:t>return</w:t>
            </w:r>
            <w:proofErr w:type="spellEnd"/>
            <w:r>
              <w:tab/>
            </w:r>
          </w:p>
          <w:p w14:paraId="4C72A7BF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1" w:type="dxa"/>
          </w:tcPr>
          <w:p w14:paraId="659A2124" w14:textId="51F973E6" w:rsidR="00E84960" w:rsidRPr="00FF7A42" w:rsidRDefault="001A66F1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372" w:type="dxa"/>
          </w:tcPr>
          <w:p w14:paraId="64F66008" w14:textId="716B171E" w:rsidR="00E84960" w:rsidRPr="00A06461" w:rsidRDefault="001A66F1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84960" w14:paraId="15ADBC0F" w14:textId="77777777" w:rsidTr="002E171B">
        <w:tc>
          <w:tcPr>
            <w:tcW w:w="2327" w:type="dxa"/>
          </w:tcPr>
          <w:p w14:paraId="6C33BAA9" w14:textId="133B30E0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569" w:type="dxa"/>
          </w:tcPr>
          <w:p w14:paraId="178CE05B" w14:textId="50F566B4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gramStart"/>
            <w:r w:rsidR="006D14E1" w:rsidRPr="006D14E1">
              <w:t>F</w:t>
            </w:r>
            <w:r w:rsidR="006D14E1" w:rsidRPr="006D14E1">
              <w:t>or</w:t>
            </w:r>
            <w:r w:rsidR="006D14E1">
              <w:rPr>
                <w:lang w:val="en-US"/>
              </w:rPr>
              <w:t>(</w:t>
            </w:r>
            <w:proofErr w:type="gramEnd"/>
            <w:r w:rsidR="006D14E1">
              <w:rPr>
                <w:lang w:val="en-US"/>
              </w:rPr>
              <w:t>)</w:t>
            </w:r>
            <w:r>
              <w:tab/>
            </w:r>
          </w:p>
          <w:p w14:paraId="1287B962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1" w:type="dxa"/>
          </w:tcPr>
          <w:p w14:paraId="7BDFB286" w14:textId="6B52712C" w:rsidR="00E84960" w:rsidRPr="00362A0C" w:rsidRDefault="00AB0B28" w:rsidP="006F49F7">
            <w:pPr>
              <w:ind w:firstLine="0"/>
              <w:jc w:val="center"/>
            </w:pPr>
            <w:r>
              <w:rPr>
                <w:lang w:val="en-US"/>
              </w:rPr>
              <w:t>17</w:t>
            </w:r>
          </w:p>
        </w:tc>
        <w:tc>
          <w:tcPr>
            <w:tcW w:w="2372" w:type="dxa"/>
          </w:tcPr>
          <w:p w14:paraId="4FD0BB49" w14:textId="48ECFF91" w:rsidR="00E84960" w:rsidRPr="00AB0B28" w:rsidRDefault="00AB0B28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84960" w14:paraId="5C1BE7CA" w14:textId="77777777" w:rsidTr="002E171B">
        <w:tc>
          <w:tcPr>
            <w:tcW w:w="2327" w:type="dxa"/>
          </w:tcPr>
          <w:p w14:paraId="45144B70" w14:textId="3BB9C057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569" w:type="dxa"/>
          </w:tcPr>
          <w:p w14:paraId="369EE62C" w14:textId="0BD66655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spellStart"/>
            <w:r w:rsidR="006D14E1" w:rsidRPr="006D14E1">
              <w:t>Console.Write</w:t>
            </w:r>
            <w:proofErr w:type="spellEnd"/>
            <w:r w:rsidR="006D14E1" w:rsidRPr="006D14E1">
              <w:t>()</w:t>
            </w:r>
            <w:r>
              <w:tab/>
            </w:r>
          </w:p>
          <w:p w14:paraId="08F101B3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1" w:type="dxa"/>
          </w:tcPr>
          <w:p w14:paraId="20DAF018" w14:textId="2BDFC29E" w:rsidR="00E84960" w:rsidRPr="007E2249" w:rsidRDefault="00AB0B28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72" w:type="dxa"/>
          </w:tcPr>
          <w:p w14:paraId="0A3987D0" w14:textId="37935260" w:rsidR="00E84960" w:rsidRPr="00B05A3A" w:rsidRDefault="00B05A3A" w:rsidP="006F49F7">
            <w:pPr>
              <w:ind w:firstLine="0"/>
              <w:jc w:val="center"/>
            </w:pPr>
            <w:r>
              <w:t>1</w:t>
            </w:r>
          </w:p>
        </w:tc>
      </w:tr>
      <w:tr w:rsidR="00E84960" w14:paraId="7B7B5E88" w14:textId="77777777" w:rsidTr="002E171B">
        <w:tc>
          <w:tcPr>
            <w:tcW w:w="2327" w:type="dxa"/>
          </w:tcPr>
          <w:p w14:paraId="3598172F" w14:textId="527371D0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569" w:type="dxa"/>
          </w:tcPr>
          <w:p w14:paraId="1C864FE1" w14:textId="77777777" w:rsidR="006D14E1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14E1" w:rsidRPr="006D14E1" w14:paraId="5D45DE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A11B3" w14:textId="77777777" w:rsidR="006D14E1" w:rsidRPr="006D14E1" w:rsidRDefault="006D14E1" w:rsidP="006D14E1">
                  <w:pPr>
                    <w:tabs>
                      <w:tab w:val="center" w:pos="1162"/>
                      <w:tab w:val="right" w:pos="2325"/>
                    </w:tabs>
                    <w:ind w:firstLine="0"/>
                    <w:jc w:val="left"/>
                  </w:pPr>
                </w:p>
              </w:tc>
            </w:tr>
          </w:tbl>
          <w:p w14:paraId="5C7BE30B" w14:textId="77777777" w:rsidR="006D14E1" w:rsidRPr="006D14E1" w:rsidRDefault="006D14E1" w:rsidP="006D14E1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3"/>
            </w:tblGrid>
            <w:tr w:rsidR="006D14E1" w:rsidRPr="006D14E1" w14:paraId="07CDF9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1FB2F" w14:textId="77777777" w:rsidR="006D14E1" w:rsidRPr="006D14E1" w:rsidRDefault="006D14E1" w:rsidP="006D14E1">
                  <w:pPr>
                    <w:tabs>
                      <w:tab w:val="center" w:pos="1162"/>
                      <w:tab w:val="right" w:pos="2325"/>
                    </w:tabs>
                    <w:ind w:firstLine="0"/>
                    <w:jc w:val="left"/>
                  </w:pPr>
                  <w:proofErr w:type="spellStart"/>
                  <w:r w:rsidRPr="006D14E1">
                    <w:t>Console.ReadLine</w:t>
                  </w:r>
                  <w:proofErr w:type="spellEnd"/>
                  <w:r w:rsidRPr="006D14E1">
                    <w:t>()</w:t>
                  </w:r>
                </w:p>
              </w:tc>
            </w:tr>
          </w:tbl>
          <w:p w14:paraId="26BE4802" w14:textId="67B3330B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</w:p>
          <w:p w14:paraId="6CDD37B6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1" w:type="dxa"/>
          </w:tcPr>
          <w:p w14:paraId="7DAF29CA" w14:textId="6B64D943" w:rsidR="00E84960" w:rsidRPr="002A76BE" w:rsidRDefault="00AB0B28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372" w:type="dxa"/>
          </w:tcPr>
          <w:p w14:paraId="43E32125" w14:textId="139A871D" w:rsidR="00E84960" w:rsidRPr="00B05A3A" w:rsidRDefault="00B05A3A" w:rsidP="006F49F7">
            <w:pPr>
              <w:ind w:firstLine="0"/>
              <w:jc w:val="center"/>
            </w:pPr>
            <w:r>
              <w:t>1</w:t>
            </w:r>
          </w:p>
        </w:tc>
      </w:tr>
      <w:tr w:rsidR="00E84960" w14:paraId="4B3AC0E3" w14:textId="77777777" w:rsidTr="002E171B">
        <w:tc>
          <w:tcPr>
            <w:tcW w:w="2327" w:type="dxa"/>
          </w:tcPr>
          <w:p w14:paraId="118D6855" w14:textId="0EE94430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569" w:type="dxa"/>
          </w:tcPr>
          <w:p w14:paraId="78E8465D" w14:textId="4147DD66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spellStart"/>
            <w:proofErr w:type="gramStart"/>
            <w:r w:rsidR="006D14E1" w:rsidRPr="006D14E1">
              <w:t>Split</w:t>
            </w:r>
            <w:proofErr w:type="spellEnd"/>
            <w:r w:rsidR="006D14E1" w:rsidRPr="006D14E1">
              <w:t>(</w:t>
            </w:r>
            <w:proofErr w:type="gramEnd"/>
            <w:r w:rsidR="006D14E1" w:rsidRPr="006D14E1">
              <w:t>)</w:t>
            </w:r>
            <w:r>
              <w:tab/>
            </w:r>
          </w:p>
          <w:p w14:paraId="01E0548D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1" w:type="dxa"/>
          </w:tcPr>
          <w:p w14:paraId="161854F4" w14:textId="7414CF75" w:rsidR="00E84960" w:rsidRPr="00375B5E" w:rsidRDefault="00AB0B28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372" w:type="dxa"/>
          </w:tcPr>
          <w:p w14:paraId="3E7FE32B" w14:textId="7322C1C5" w:rsidR="00E84960" w:rsidRPr="00835CEE" w:rsidRDefault="00B05A3A" w:rsidP="006F49F7">
            <w:pPr>
              <w:ind w:firstLine="0"/>
              <w:jc w:val="center"/>
              <w:rPr>
                <w:lang w:val="en-US"/>
              </w:rPr>
            </w:pPr>
            <w:r>
              <w:t>1</w:t>
            </w:r>
          </w:p>
        </w:tc>
      </w:tr>
      <w:tr w:rsidR="00E84960" w14:paraId="6E68AC2E" w14:textId="77777777" w:rsidTr="002E171B">
        <w:tc>
          <w:tcPr>
            <w:tcW w:w="2327" w:type="dxa"/>
          </w:tcPr>
          <w:p w14:paraId="207B5BB4" w14:textId="20A17130" w:rsidR="00E84960" w:rsidRPr="00E84960" w:rsidRDefault="00E8496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75B5E">
              <w:rPr>
                <w:lang w:val="en-US"/>
              </w:rPr>
              <w:t>3</w:t>
            </w:r>
          </w:p>
        </w:tc>
        <w:tc>
          <w:tcPr>
            <w:tcW w:w="2569" w:type="dxa"/>
          </w:tcPr>
          <w:p w14:paraId="3779C6E2" w14:textId="78199E8C" w:rsidR="00E84960" w:rsidRPr="00E84960" w:rsidRDefault="00E84960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gramStart"/>
            <w:r w:rsidR="006D14E1">
              <w:rPr>
                <w:lang w:val="en-US"/>
              </w:rPr>
              <w:t>.Parse</w:t>
            </w:r>
            <w:proofErr w:type="gramEnd"/>
            <w:r w:rsidR="006D14E1">
              <w:rPr>
                <w:lang w:val="en-US"/>
              </w:rPr>
              <w:t>()</w:t>
            </w:r>
            <w:r>
              <w:tab/>
            </w:r>
          </w:p>
          <w:p w14:paraId="55CF924F" w14:textId="77777777" w:rsidR="00E84960" w:rsidRDefault="00E84960" w:rsidP="006F49F7">
            <w:pPr>
              <w:ind w:firstLine="0"/>
              <w:jc w:val="center"/>
            </w:pPr>
          </w:p>
        </w:tc>
        <w:tc>
          <w:tcPr>
            <w:tcW w:w="2361" w:type="dxa"/>
          </w:tcPr>
          <w:p w14:paraId="172CC21C" w14:textId="33F2B711" w:rsidR="00E84960" w:rsidRPr="00375B5E" w:rsidRDefault="00AB0B28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372" w:type="dxa"/>
          </w:tcPr>
          <w:p w14:paraId="2B1F64BF" w14:textId="40FF2BC8" w:rsidR="00E84960" w:rsidRPr="00997727" w:rsidRDefault="00835CE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D08E2" w14:paraId="258CE00C" w14:textId="77777777" w:rsidTr="002E171B">
        <w:tc>
          <w:tcPr>
            <w:tcW w:w="2327" w:type="dxa"/>
          </w:tcPr>
          <w:p w14:paraId="078E4C8F" w14:textId="06281063" w:rsidR="001D08E2" w:rsidRPr="00E84960" w:rsidRDefault="001D08E2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75B5E">
              <w:rPr>
                <w:lang w:val="en-US"/>
              </w:rPr>
              <w:t>4</w:t>
            </w:r>
          </w:p>
        </w:tc>
        <w:tc>
          <w:tcPr>
            <w:tcW w:w="2569" w:type="dxa"/>
          </w:tcPr>
          <w:p w14:paraId="791BB63B" w14:textId="1AE355E9" w:rsidR="001D08E2" w:rsidRPr="00E84960" w:rsidRDefault="001D08E2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gramStart"/>
            <w:r w:rsidR="006D14E1" w:rsidRPr="006D14E1">
              <w:t>F(</w:t>
            </w:r>
            <w:proofErr w:type="gramEnd"/>
            <w:r w:rsidR="006D14E1" w:rsidRPr="006D14E1">
              <w:t>)</w:t>
            </w:r>
            <w:r>
              <w:tab/>
            </w:r>
          </w:p>
          <w:p w14:paraId="372ADCB0" w14:textId="77777777" w:rsidR="001D08E2" w:rsidRDefault="001D08E2" w:rsidP="006F49F7">
            <w:pPr>
              <w:ind w:firstLine="0"/>
              <w:jc w:val="center"/>
            </w:pPr>
          </w:p>
        </w:tc>
        <w:tc>
          <w:tcPr>
            <w:tcW w:w="2361" w:type="dxa"/>
          </w:tcPr>
          <w:p w14:paraId="02610B1B" w14:textId="02982FEE" w:rsidR="001D08E2" w:rsidRPr="00375B5E" w:rsidRDefault="00AB0B28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29</w:t>
            </w:r>
            <w:r w:rsidR="00831EC2">
              <w:rPr>
                <w:lang w:val="en-US"/>
              </w:rPr>
              <w:t>, 5</w:t>
            </w:r>
          </w:p>
        </w:tc>
        <w:tc>
          <w:tcPr>
            <w:tcW w:w="2372" w:type="dxa"/>
          </w:tcPr>
          <w:p w14:paraId="5FF3C301" w14:textId="2554C988" w:rsidR="001D08E2" w:rsidRPr="00E36970" w:rsidRDefault="00831EC2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D08E2" w14:paraId="11A51AD5" w14:textId="77777777" w:rsidTr="002E171B">
        <w:tc>
          <w:tcPr>
            <w:tcW w:w="2327" w:type="dxa"/>
          </w:tcPr>
          <w:p w14:paraId="287BFF4F" w14:textId="63AD963D" w:rsidR="001D08E2" w:rsidRPr="00E84960" w:rsidRDefault="00585033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375B5E">
              <w:rPr>
                <w:lang w:val="en-US"/>
              </w:rPr>
              <w:t>5</w:t>
            </w:r>
          </w:p>
        </w:tc>
        <w:tc>
          <w:tcPr>
            <w:tcW w:w="2569" w:type="dxa"/>
          </w:tcPr>
          <w:p w14:paraId="37FE3019" w14:textId="788E9DBA" w:rsidR="001D08E2" w:rsidRPr="00E84960" w:rsidRDefault="001D08E2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spellStart"/>
            <w:r w:rsidR="006D14E1" w:rsidRPr="006D14E1">
              <w:t>Console.WriteLine</w:t>
            </w:r>
            <w:proofErr w:type="spellEnd"/>
            <w:r w:rsidR="006D14E1" w:rsidRPr="006D14E1">
              <w:t>()</w:t>
            </w:r>
            <w:r>
              <w:tab/>
            </w:r>
          </w:p>
          <w:p w14:paraId="2D8803FA" w14:textId="77777777" w:rsidR="001D08E2" w:rsidRDefault="001D08E2" w:rsidP="006F49F7">
            <w:pPr>
              <w:ind w:firstLine="0"/>
              <w:jc w:val="center"/>
            </w:pPr>
          </w:p>
        </w:tc>
        <w:tc>
          <w:tcPr>
            <w:tcW w:w="2361" w:type="dxa"/>
          </w:tcPr>
          <w:p w14:paraId="560D5FF1" w14:textId="051AE79D" w:rsidR="001D08E2" w:rsidRPr="00375B5E" w:rsidRDefault="00AB0B28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372" w:type="dxa"/>
          </w:tcPr>
          <w:p w14:paraId="5A267D63" w14:textId="4E7EC7E3" w:rsidR="001D08E2" w:rsidRPr="00E36970" w:rsidRDefault="00E36970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42AE4" w14:paraId="4AF2D88A" w14:textId="77777777" w:rsidTr="002E171B">
        <w:tc>
          <w:tcPr>
            <w:tcW w:w="2327" w:type="dxa"/>
          </w:tcPr>
          <w:p w14:paraId="6ABF4AB7" w14:textId="1210E76D" w:rsidR="00942AE4" w:rsidRPr="00AB0B28" w:rsidRDefault="00942AE4" w:rsidP="006F49F7">
            <w:pPr>
              <w:ind w:firstLine="0"/>
              <w:jc w:val="center"/>
              <w:rPr>
                <w:lang w:val="en-US"/>
              </w:rPr>
            </w:pPr>
            <w:r>
              <w:t>1</w:t>
            </w:r>
            <w:r w:rsidR="00AB0B28">
              <w:rPr>
                <w:lang w:val="en-US"/>
              </w:rPr>
              <w:t>6</w:t>
            </w:r>
          </w:p>
        </w:tc>
        <w:tc>
          <w:tcPr>
            <w:tcW w:w="2569" w:type="dxa"/>
          </w:tcPr>
          <w:p w14:paraId="47A2471D" w14:textId="60D752AD" w:rsidR="00942AE4" w:rsidRPr="00942AE4" w:rsidRDefault="00942AE4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 </w:t>
            </w:r>
            <w:r w:rsidR="006D14E1" w:rsidRPr="006D14E1">
              <w:rPr>
                <w:lang w:val="en-US"/>
              </w:rPr>
              <w:t>=</w:t>
            </w:r>
          </w:p>
        </w:tc>
        <w:tc>
          <w:tcPr>
            <w:tcW w:w="2361" w:type="dxa"/>
          </w:tcPr>
          <w:p w14:paraId="378F0E4F" w14:textId="28E47018" w:rsidR="00942AE4" w:rsidRDefault="00FD71CC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13, 15, 16, 17, 27, 28, 29 </w:t>
            </w:r>
          </w:p>
        </w:tc>
        <w:tc>
          <w:tcPr>
            <w:tcW w:w="2372" w:type="dxa"/>
          </w:tcPr>
          <w:p w14:paraId="0624C053" w14:textId="4B637A7E" w:rsidR="00942AE4" w:rsidRDefault="00716959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6C5EF3" w14:paraId="1E98F5EC" w14:textId="77777777" w:rsidTr="002E171B">
        <w:tc>
          <w:tcPr>
            <w:tcW w:w="2327" w:type="dxa"/>
          </w:tcPr>
          <w:p w14:paraId="44BA118B" w14:textId="615892E9" w:rsidR="006C5EF3" w:rsidRPr="00AB0B28" w:rsidRDefault="006C5EF3" w:rsidP="00B07272">
            <w:pPr>
              <w:ind w:firstLine="0"/>
              <w:jc w:val="center"/>
              <w:rPr>
                <w:lang w:val="en-US"/>
              </w:rPr>
            </w:pPr>
            <w:r>
              <w:t>1</w:t>
            </w:r>
            <w:r w:rsidR="00AB0B28">
              <w:rPr>
                <w:lang w:val="en-US"/>
              </w:rPr>
              <w:t>7</w:t>
            </w:r>
          </w:p>
        </w:tc>
        <w:tc>
          <w:tcPr>
            <w:tcW w:w="2569" w:type="dxa"/>
          </w:tcPr>
          <w:p w14:paraId="313FE1DB" w14:textId="6D8EED96" w:rsidR="006C5EF3" w:rsidRPr="00942AE4" w:rsidRDefault="006C5EF3" w:rsidP="00B07272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 </w:t>
            </w:r>
            <w:r w:rsidR="006D14E1" w:rsidRPr="006D14E1">
              <w:t>{}</w:t>
            </w:r>
          </w:p>
        </w:tc>
        <w:tc>
          <w:tcPr>
            <w:tcW w:w="2361" w:type="dxa"/>
          </w:tcPr>
          <w:p w14:paraId="7AC858A9" w14:textId="4989ECF6" w:rsidR="006C5EF3" w:rsidRDefault="00FD71CC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2(33), 4(32), 6(23), 8(10), 12(14), 18(21), 25(31)  </w:t>
            </w:r>
          </w:p>
        </w:tc>
        <w:tc>
          <w:tcPr>
            <w:tcW w:w="2372" w:type="dxa"/>
          </w:tcPr>
          <w:p w14:paraId="72FE3DE2" w14:textId="5523DFFD" w:rsidR="006C5EF3" w:rsidRDefault="00716959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6C5EF3" w14:paraId="1DEA0913" w14:textId="77777777" w:rsidTr="002E171B">
        <w:tc>
          <w:tcPr>
            <w:tcW w:w="2327" w:type="dxa"/>
          </w:tcPr>
          <w:p w14:paraId="6D1F2B15" w14:textId="53424F95" w:rsidR="006C5EF3" w:rsidRPr="00AB0B28" w:rsidRDefault="006C5EF3" w:rsidP="00B07272">
            <w:pPr>
              <w:ind w:firstLine="0"/>
              <w:jc w:val="center"/>
              <w:rPr>
                <w:lang w:val="en-US"/>
              </w:rPr>
            </w:pPr>
            <w:r>
              <w:t>1</w:t>
            </w:r>
            <w:r w:rsidR="00AB0B28">
              <w:rPr>
                <w:lang w:val="en-US"/>
              </w:rPr>
              <w:t>8</w:t>
            </w:r>
          </w:p>
        </w:tc>
        <w:tc>
          <w:tcPr>
            <w:tcW w:w="2569" w:type="dxa"/>
          </w:tcPr>
          <w:p w14:paraId="5FC4C85A" w14:textId="5F8FF7F1" w:rsidR="006C5EF3" w:rsidRPr="00942AE4" w:rsidRDefault="006C5EF3" w:rsidP="00B07272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 w:rsidR="006D14E1" w:rsidRPr="006D14E1">
              <w:t>;</w:t>
            </w:r>
          </w:p>
        </w:tc>
        <w:tc>
          <w:tcPr>
            <w:tcW w:w="2361" w:type="dxa"/>
          </w:tcPr>
          <w:p w14:paraId="1B470B20" w14:textId="523560E8" w:rsidR="006C5EF3" w:rsidRDefault="002C434B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9, 13, 15, 16, 17, 19, 20, 22, 26, 27, 28, 29, 30</w:t>
            </w:r>
          </w:p>
        </w:tc>
        <w:tc>
          <w:tcPr>
            <w:tcW w:w="2372" w:type="dxa"/>
          </w:tcPr>
          <w:p w14:paraId="0F8289B8" w14:textId="6EC38B65" w:rsidR="006C5EF3" w:rsidRDefault="006C5EF3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92F18">
              <w:rPr>
                <w:lang w:val="en-US"/>
              </w:rPr>
              <w:t>4</w:t>
            </w:r>
          </w:p>
        </w:tc>
      </w:tr>
      <w:tr w:rsidR="006C5EF3" w14:paraId="7718D0B9" w14:textId="77777777" w:rsidTr="002E171B">
        <w:tc>
          <w:tcPr>
            <w:tcW w:w="2327" w:type="dxa"/>
          </w:tcPr>
          <w:p w14:paraId="366ADE57" w14:textId="7718D13C" w:rsidR="006C5EF3" w:rsidRPr="00AB0B28" w:rsidRDefault="00AB0B28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569" w:type="dxa"/>
          </w:tcPr>
          <w:p w14:paraId="3CE0918A" w14:textId="19C54A26" w:rsidR="006C5EF3" w:rsidRPr="00942AE4" w:rsidRDefault="006C5EF3" w:rsidP="00B07272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 </w:t>
            </w:r>
            <w:r w:rsidR="006D14E1" w:rsidRPr="006D14E1">
              <w:t>,</w:t>
            </w:r>
          </w:p>
        </w:tc>
        <w:tc>
          <w:tcPr>
            <w:tcW w:w="2361" w:type="dxa"/>
          </w:tcPr>
          <w:p w14:paraId="0E3C1E1F" w14:textId="15623BAD" w:rsidR="006C5EF3" w:rsidRDefault="002C434B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5, 28, 29</w:t>
            </w:r>
          </w:p>
        </w:tc>
        <w:tc>
          <w:tcPr>
            <w:tcW w:w="2372" w:type="dxa"/>
          </w:tcPr>
          <w:p w14:paraId="335C4D93" w14:textId="0749C6E1" w:rsidR="006C5EF3" w:rsidRDefault="004A37E9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C5EF3" w14:paraId="0C58A77E" w14:textId="77777777" w:rsidTr="002E171B">
        <w:tc>
          <w:tcPr>
            <w:tcW w:w="2327" w:type="dxa"/>
          </w:tcPr>
          <w:p w14:paraId="0E0C3E9F" w14:textId="08086D0B" w:rsidR="006C5EF3" w:rsidRPr="00AB0B28" w:rsidRDefault="00AB0B28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69" w:type="dxa"/>
          </w:tcPr>
          <w:p w14:paraId="06CB2585" w14:textId="5EAF87C2" w:rsidR="006C5EF3" w:rsidRPr="00942AE4" w:rsidRDefault="006C5EF3" w:rsidP="00B07272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 </w:t>
            </w:r>
            <w:r w:rsidR="006D14E1" w:rsidRPr="006D14E1">
              <w:t>-</w:t>
            </w:r>
          </w:p>
        </w:tc>
        <w:tc>
          <w:tcPr>
            <w:tcW w:w="2361" w:type="dxa"/>
          </w:tcPr>
          <w:p w14:paraId="3A6B04EE" w14:textId="37A9F451" w:rsidR="006C5EF3" w:rsidRDefault="002C434B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11, 13, 19 </w:t>
            </w:r>
          </w:p>
        </w:tc>
        <w:tc>
          <w:tcPr>
            <w:tcW w:w="2372" w:type="dxa"/>
          </w:tcPr>
          <w:p w14:paraId="36A8FF58" w14:textId="4BD40349" w:rsidR="006C5EF3" w:rsidRDefault="004A37E9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2C434B" w14:paraId="59B16648" w14:textId="77777777" w:rsidTr="002E171B">
        <w:tc>
          <w:tcPr>
            <w:tcW w:w="2327" w:type="dxa"/>
          </w:tcPr>
          <w:p w14:paraId="401E3C0E" w14:textId="6B4A9DEA" w:rsidR="002C434B" w:rsidRPr="00AB0B28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569" w:type="dxa"/>
          </w:tcPr>
          <w:p w14:paraId="62F2B02A" w14:textId="48BABD74" w:rsidR="002C434B" w:rsidRPr="00942AE4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*=</w:t>
            </w:r>
          </w:p>
        </w:tc>
        <w:tc>
          <w:tcPr>
            <w:tcW w:w="2361" w:type="dxa"/>
          </w:tcPr>
          <w:p w14:paraId="135D1540" w14:textId="78B9983F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9, 20</w:t>
            </w:r>
          </w:p>
        </w:tc>
        <w:tc>
          <w:tcPr>
            <w:tcW w:w="2372" w:type="dxa"/>
          </w:tcPr>
          <w:p w14:paraId="7504F17E" w14:textId="48FAC5FD" w:rsidR="002C434B" w:rsidRDefault="004A37E9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C434B" w14:paraId="5458B08B" w14:textId="77777777" w:rsidTr="002E171B">
        <w:tc>
          <w:tcPr>
            <w:tcW w:w="2327" w:type="dxa"/>
          </w:tcPr>
          <w:p w14:paraId="05ADCD93" w14:textId="6F981DF4" w:rsidR="002C434B" w:rsidRPr="00AB0B28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569" w:type="dxa"/>
          </w:tcPr>
          <w:p w14:paraId="77B425B7" w14:textId="6976D167" w:rsidR="002C434B" w:rsidRPr="006D14E1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 </w:t>
            </w:r>
            <w:r w:rsidRPr="006D14E1">
              <w:t>+</w:t>
            </w:r>
          </w:p>
        </w:tc>
        <w:tc>
          <w:tcPr>
            <w:tcW w:w="2361" w:type="dxa"/>
          </w:tcPr>
          <w:p w14:paraId="5517C8DA" w14:textId="5B5A5907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9</w:t>
            </w:r>
          </w:p>
        </w:tc>
        <w:tc>
          <w:tcPr>
            <w:tcW w:w="2372" w:type="dxa"/>
          </w:tcPr>
          <w:p w14:paraId="0C813847" w14:textId="70975EC8" w:rsidR="002C434B" w:rsidRDefault="004A37E9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C434B" w14:paraId="08E0352B" w14:textId="77777777" w:rsidTr="002E171B">
        <w:tc>
          <w:tcPr>
            <w:tcW w:w="2327" w:type="dxa"/>
          </w:tcPr>
          <w:p w14:paraId="6979998A" w14:textId="65F62A2F" w:rsidR="002C434B" w:rsidRPr="00AB0B28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3</w:t>
            </w:r>
          </w:p>
        </w:tc>
        <w:tc>
          <w:tcPr>
            <w:tcW w:w="2569" w:type="dxa"/>
          </w:tcPr>
          <w:p w14:paraId="79042330" w14:textId="122CABF4" w:rsidR="002C434B" w:rsidRPr="00942AE4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 w:rsidRPr="00B0289A">
              <w:t>/</w:t>
            </w:r>
          </w:p>
        </w:tc>
        <w:tc>
          <w:tcPr>
            <w:tcW w:w="2361" w:type="dxa"/>
          </w:tcPr>
          <w:p w14:paraId="2EC6E365" w14:textId="3910ABF6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372" w:type="dxa"/>
          </w:tcPr>
          <w:p w14:paraId="1F0E7661" w14:textId="77777777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C434B" w14:paraId="1CD75666" w14:textId="77777777" w:rsidTr="002E171B">
        <w:tc>
          <w:tcPr>
            <w:tcW w:w="2327" w:type="dxa"/>
          </w:tcPr>
          <w:p w14:paraId="1C646281" w14:textId="079044EA" w:rsidR="002C434B" w:rsidRPr="00AB0B28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4</w:t>
            </w:r>
          </w:p>
        </w:tc>
        <w:tc>
          <w:tcPr>
            <w:tcW w:w="2569" w:type="dxa"/>
          </w:tcPr>
          <w:p w14:paraId="5223A4F6" w14:textId="629CCD6F" w:rsidR="002C434B" w:rsidRPr="00942AE4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 w:rsidRPr="00B0289A">
              <w:t>&lt;</w:t>
            </w:r>
          </w:p>
        </w:tc>
        <w:tc>
          <w:tcPr>
            <w:tcW w:w="2361" w:type="dxa"/>
          </w:tcPr>
          <w:p w14:paraId="3C7C50C0" w14:textId="21829DE4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72" w:type="dxa"/>
          </w:tcPr>
          <w:p w14:paraId="0832B85C" w14:textId="77777777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C434B" w14:paraId="755FB00F" w14:textId="77777777" w:rsidTr="002E171B">
        <w:tc>
          <w:tcPr>
            <w:tcW w:w="2327" w:type="dxa"/>
          </w:tcPr>
          <w:p w14:paraId="0C1A4AA5" w14:textId="4244509F" w:rsidR="002C434B" w:rsidRPr="00AB0B28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5</w:t>
            </w:r>
          </w:p>
        </w:tc>
        <w:tc>
          <w:tcPr>
            <w:tcW w:w="2569" w:type="dxa"/>
          </w:tcPr>
          <w:p w14:paraId="67AE4945" w14:textId="77D9942D" w:rsidR="002C434B" w:rsidRPr="00942AE4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 </w:t>
            </w:r>
            <w:r w:rsidRPr="00B0289A">
              <w:rPr>
                <w:lang w:val="en-US"/>
              </w:rPr>
              <w:t>&gt;</w:t>
            </w:r>
          </w:p>
        </w:tc>
        <w:tc>
          <w:tcPr>
            <w:tcW w:w="2361" w:type="dxa"/>
          </w:tcPr>
          <w:p w14:paraId="243DD826" w14:textId="315705C4" w:rsidR="002C434B" w:rsidRP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t>7</w:t>
            </w:r>
            <w:r>
              <w:rPr>
                <w:lang w:val="en-US"/>
              </w:rPr>
              <w:t>, 11</w:t>
            </w:r>
          </w:p>
        </w:tc>
        <w:tc>
          <w:tcPr>
            <w:tcW w:w="2372" w:type="dxa"/>
          </w:tcPr>
          <w:p w14:paraId="7399FBD9" w14:textId="72BCF23D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C434B" w14:paraId="77F2CC20" w14:textId="77777777" w:rsidTr="002E171B">
        <w:tc>
          <w:tcPr>
            <w:tcW w:w="2327" w:type="dxa"/>
          </w:tcPr>
          <w:p w14:paraId="72F235F1" w14:textId="11729C20" w:rsidR="002C434B" w:rsidRPr="00AB0B28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6</w:t>
            </w:r>
          </w:p>
        </w:tc>
        <w:tc>
          <w:tcPr>
            <w:tcW w:w="2569" w:type="dxa"/>
          </w:tcPr>
          <w:p w14:paraId="510C608D" w14:textId="55F2B731" w:rsidR="002C434B" w:rsidRPr="00942AE4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 </w:t>
            </w:r>
            <w:r w:rsidRPr="00B0289A">
              <w:t>&lt;=</w:t>
            </w:r>
          </w:p>
        </w:tc>
        <w:tc>
          <w:tcPr>
            <w:tcW w:w="2361" w:type="dxa"/>
          </w:tcPr>
          <w:p w14:paraId="62E0E0C1" w14:textId="5EB6C1DF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372" w:type="dxa"/>
          </w:tcPr>
          <w:p w14:paraId="681B3CA7" w14:textId="77777777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C434B" w14:paraId="3AA36BF3" w14:textId="77777777" w:rsidTr="002E171B">
        <w:tc>
          <w:tcPr>
            <w:tcW w:w="2327" w:type="dxa"/>
          </w:tcPr>
          <w:p w14:paraId="388DD253" w14:textId="41090C9B" w:rsidR="002C434B" w:rsidRPr="00AB0B28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7</w:t>
            </w:r>
          </w:p>
        </w:tc>
        <w:tc>
          <w:tcPr>
            <w:tcW w:w="2569" w:type="dxa"/>
          </w:tcPr>
          <w:p w14:paraId="33CA86CE" w14:textId="4CC8EFB5" w:rsidR="002C434B" w:rsidRPr="00B0289A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‘ ‘</w:t>
            </w:r>
          </w:p>
        </w:tc>
        <w:tc>
          <w:tcPr>
            <w:tcW w:w="2361" w:type="dxa"/>
          </w:tcPr>
          <w:p w14:paraId="7BA25FB4" w14:textId="283A430A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372" w:type="dxa"/>
          </w:tcPr>
          <w:p w14:paraId="1F3E788D" w14:textId="77777777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C434B" w14:paraId="2B266DA9" w14:textId="77777777" w:rsidTr="002E171B">
        <w:tc>
          <w:tcPr>
            <w:tcW w:w="2327" w:type="dxa"/>
          </w:tcPr>
          <w:p w14:paraId="2A7121FE" w14:textId="0147D412" w:rsidR="002C434B" w:rsidRPr="00AB0B28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8</w:t>
            </w:r>
          </w:p>
        </w:tc>
        <w:tc>
          <w:tcPr>
            <w:tcW w:w="2569" w:type="dxa"/>
          </w:tcPr>
          <w:p w14:paraId="5131E982" w14:textId="50424FFC" w:rsidR="002C434B" w:rsidRPr="00942AE4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 w:rsidRPr="00B0289A">
              <w:t>" "</w:t>
            </w:r>
          </w:p>
        </w:tc>
        <w:tc>
          <w:tcPr>
            <w:tcW w:w="2361" w:type="dxa"/>
          </w:tcPr>
          <w:p w14:paraId="02D81113" w14:textId="139DC552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72" w:type="dxa"/>
          </w:tcPr>
          <w:p w14:paraId="3613A825" w14:textId="77777777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C434B" w14:paraId="56B5C06C" w14:textId="77777777" w:rsidTr="002E171B">
        <w:tc>
          <w:tcPr>
            <w:tcW w:w="2327" w:type="dxa"/>
          </w:tcPr>
          <w:p w14:paraId="7F1C819A" w14:textId="01129FFB" w:rsidR="002C434B" w:rsidRPr="002E171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9</w:t>
            </w:r>
          </w:p>
        </w:tc>
        <w:tc>
          <w:tcPr>
            <w:tcW w:w="2569" w:type="dxa"/>
          </w:tcPr>
          <w:p w14:paraId="03A4E397" w14:textId="66E2BF37" w:rsidR="002C434B" w:rsidRPr="00942AE4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 w:rsidRPr="00B0289A">
              <w:t>.</w:t>
            </w:r>
          </w:p>
        </w:tc>
        <w:tc>
          <w:tcPr>
            <w:tcW w:w="2361" w:type="dxa"/>
          </w:tcPr>
          <w:p w14:paraId="67BBC808" w14:textId="61C00867" w:rsidR="002C434B" w:rsidRDefault="00474F38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26, 27, 28, 30</w:t>
            </w:r>
          </w:p>
        </w:tc>
        <w:tc>
          <w:tcPr>
            <w:tcW w:w="2372" w:type="dxa"/>
          </w:tcPr>
          <w:p w14:paraId="29F5D33E" w14:textId="16688513" w:rsidR="002C434B" w:rsidRDefault="004A37E9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2C434B" w14:paraId="30E55DC3" w14:textId="77777777" w:rsidTr="002E171B">
        <w:tc>
          <w:tcPr>
            <w:tcW w:w="2327" w:type="dxa"/>
          </w:tcPr>
          <w:p w14:paraId="15A3D357" w14:textId="2BB37888" w:rsidR="002C434B" w:rsidRPr="002E171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569" w:type="dxa"/>
          </w:tcPr>
          <w:p w14:paraId="48EF7DDB" w14:textId="31CC37E7" w:rsidR="002C434B" w:rsidRPr="00942AE4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 </w:t>
            </w:r>
            <w:r w:rsidRPr="00B0289A">
              <w:t>++</w:t>
            </w:r>
          </w:p>
        </w:tc>
        <w:tc>
          <w:tcPr>
            <w:tcW w:w="2361" w:type="dxa"/>
          </w:tcPr>
          <w:p w14:paraId="26BC1ED1" w14:textId="11D540AD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B375B">
              <w:rPr>
                <w:lang w:val="en-US"/>
              </w:rPr>
              <w:t>7</w:t>
            </w:r>
          </w:p>
        </w:tc>
        <w:tc>
          <w:tcPr>
            <w:tcW w:w="2372" w:type="dxa"/>
          </w:tcPr>
          <w:p w14:paraId="19F6ECC1" w14:textId="77777777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C434B" w14:paraId="70F8B485" w14:textId="77777777" w:rsidTr="00987A0D">
        <w:tc>
          <w:tcPr>
            <w:tcW w:w="2327" w:type="dxa"/>
          </w:tcPr>
          <w:p w14:paraId="1F5AC2A0" w14:textId="2B0D17CB" w:rsidR="002C434B" w:rsidRPr="002E171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rPr>
                <w:lang w:val="en-US"/>
              </w:rPr>
              <w:t>2</w:t>
            </w:r>
          </w:p>
        </w:tc>
        <w:tc>
          <w:tcPr>
            <w:tcW w:w="2569" w:type="dxa"/>
          </w:tcPr>
          <w:p w14:paraId="77E94053" w14:textId="66AD25C3" w:rsidR="002C434B" w:rsidRPr="00942AE4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[]</w:t>
            </w:r>
          </w:p>
        </w:tc>
        <w:tc>
          <w:tcPr>
            <w:tcW w:w="2361" w:type="dxa"/>
          </w:tcPr>
          <w:p w14:paraId="4A55A5F0" w14:textId="256A6D77" w:rsidR="002C434B" w:rsidRPr="00FD723D" w:rsidRDefault="002C434B" w:rsidP="002C434B">
            <w:pPr>
              <w:ind w:firstLine="0"/>
              <w:jc w:val="center"/>
            </w:pPr>
            <w:r>
              <w:rPr>
                <w:lang w:val="en-US"/>
              </w:rPr>
              <w:t>28</w:t>
            </w:r>
          </w:p>
        </w:tc>
        <w:tc>
          <w:tcPr>
            <w:tcW w:w="2372" w:type="dxa"/>
          </w:tcPr>
          <w:p w14:paraId="52CBD6B5" w14:textId="56DEAB36" w:rsidR="002C434B" w:rsidRDefault="002C434B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2C434B" w14:paraId="7E0C1D77" w14:textId="77777777" w:rsidTr="00987A0D">
        <w:tc>
          <w:tcPr>
            <w:tcW w:w="2327" w:type="dxa"/>
          </w:tcPr>
          <w:p w14:paraId="73D53D6E" w14:textId="0334EA1F" w:rsidR="002C434B" w:rsidRPr="002C434B" w:rsidRDefault="002C434B" w:rsidP="002C434B">
            <w:pPr>
              <w:ind w:firstLine="0"/>
              <w:jc w:val="center"/>
            </w:pPr>
            <w:r>
              <w:t>33</w:t>
            </w:r>
          </w:p>
        </w:tc>
        <w:tc>
          <w:tcPr>
            <w:tcW w:w="2569" w:type="dxa"/>
          </w:tcPr>
          <w:p w14:paraId="56A29E92" w14:textId="13BC4ED5" w:rsidR="002C434B" w:rsidRPr="002C434B" w:rsidRDefault="002C434B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>!</w:t>
            </w:r>
          </w:p>
        </w:tc>
        <w:tc>
          <w:tcPr>
            <w:tcW w:w="2361" w:type="dxa"/>
          </w:tcPr>
          <w:p w14:paraId="37AA1963" w14:textId="61E4E351" w:rsidR="002C434B" w:rsidRPr="002C434B" w:rsidRDefault="002C434B" w:rsidP="002C434B">
            <w:pPr>
              <w:ind w:firstLine="0"/>
              <w:jc w:val="center"/>
            </w:pPr>
            <w:r>
              <w:t>27</w:t>
            </w:r>
          </w:p>
        </w:tc>
        <w:tc>
          <w:tcPr>
            <w:tcW w:w="2372" w:type="dxa"/>
          </w:tcPr>
          <w:p w14:paraId="139CB659" w14:textId="60730A70" w:rsidR="002C434B" w:rsidRPr="002C434B" w:rsidRDefault="002C434B" w:rsidP="002C434B">
            <w:pPr>
              <w:ind w:firstLine="0"/>
              <w:jc w:val="center"/>
            </w:pPr>
            <w:r>
              <w:t>1</w:t>
            </w:r>
          </w:p>
        </w:tc>
      </w:tr>
      <w:tr w:rsidR="00373B53" w14:paraId="599E603D" w14:textId="77777777" w:rsidTr="00987A0D">
        <w:tc>
          <w:tcPr>
            <w:tcW w:w="2327" w:type="dxa"/>
          </w:tcPr>
          <w:p w14:paraId="4197B1A2" w14:textId="2458853D" w:rsidR="00373B53" w:rsidRPr="00373B53" w:rsidRDefault="00373B53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569" w:type="dxa"/>
          </w:tcPr>
          <w:p w14:paraId="738670C3" w14:textId="4344E70E" w:rsidR="00373B53" w:rsidRPr="00373B53" w:rsidRDefault="00373B53" w:rsidP="002C434B">
            <w:pPr>
              <w:tabs>
                <w:tab w:val="center" w:pos="1162"/>
                <w:tab w:val="right" w:pos="2325"/>
              </w:tabs>
              <w:ind w:firstLine="0"/>
              <w:jc w:val="left"/>
              <w:rPr>
                <w:lang w:val="en-US"/>
              </w:rPr>
            </w:pPr>
            <w:r w:rsidRPr="00373B53">
              <w:t>||</w:t>
            </w:r>
          </w:p>
        </w:tc>
        <w:tc>
          <w:tcPr>
            <w:tcW w:w="2361" w:type="dxa"/>
          </w:tcPr>
          <w:p w14:paraId="07A0CBAD" w14:textId="4560D0D0" w:rsidR="00373B53" w:rsidRPr="00373B53" w:rsidRDefault="00373B53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72" w:type="dxa"/>
          </w:tcPr>
          <w:p w14:paraId="3EB24F70" w14:textId="2E379567" w:rsidR="00373B53" w:rsidRPr="00373B53" w:rsidRDefault="00373B53" w:rsidP="002C434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617C1CAF" w14:textId="341CCFB9" w:rsidR="00E84B41" w:rsidRDefault="00696007" w:rsidP="00470490">
      <w:pPr>
        <w:tabs>
          <w:tab w:val="left" w:pos="8256"/>
        </w:tabs>
        <w:ind w:firstLine="0"/>
      </w:pPr>
      <w:r>
        <w:tab/>
      </w:r>
      <w:r w:rsidR="004A37E9">
        <w:t>Всего</w:t>
      </w:r>
      <w:r w:rsidR="004A37E9">
        <w:rPr>
          <w:lang w:val="en-US"/>
        </w:rPr>
        <w:t>: 9</w:t>
      </w:r>
      <w:r w:rsidR="005C4418">
        <w:rPr>
          <w:lang w:val="en-US"/>
        </w:rPr>
        <w:t>1</w:t>
      </w:r>
    </w:p>
    <w:p w14:paraId="3EF8D3FD" w14:textId="77777777" w:rsidR="000A103C" w:rsidRPr="000A103C" w:rsidRDefault="000A103C" w:rsidP="00470490">
      <w:pPr>
        <w:tabs>
          <w:tab w:val="left" w:pos="8256"/>
        </w:tabs>
        <w:ind w:firstLine="0"/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327"/>
        <w:gridCol w:w="2569"/>
        <w:gridCol w:w="2361"/>
        <w:gridCol w:w="2372"/>
      </w:tblGrid>
      <w:tr w:rsidR="000A103C" w:rsidRPr="002B0864" w14:paraId="247BF8C9" w14:textId="77777777" w:rsidTr="00B07272">
        <w:tc>
          <w:tcPr>
            <w:tcW w:w="2327" w:type="dxa"/>
          </w:tcPr>
          <w:p w14:paraId="5CCDD4B0" w14:textId="77777777" w:rsidR="000A103C" w:rsidRPr="009F67A3" w:rsidRDefault="000A103C" w:rsidP="00B07272">
            <w:pPr>
              <w:ind w:firstLine="0"/>
              <w:jc w:val="center"/>
            </w:pPr>
            <w:r>
              <w:lastRenderedPageBreak/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2569" w:type="dxa"/>
          </w:tcPr>
          <w:p w14:paraId="5F655B72" w14:textId="0A2EFEF9" w:rsidR="000A103C" w:rsidRPr="009F67A3" w:rsidRDefault="000A103C" w:rsidP="00B07272">
            <w:pPr>
              <w:ind w:firstLine="0"/>
              <w:jc w:val="center"/>
            </w:pPr>
            <w:r>
              <w:t>Операнды</w:t>
            </w:r>
          </w:p>
        </w:tc>
        <w:tc>
          <w:tcPr>
            <w:tcW w:w="2361" w:type="dxa"/>
          </w:tcPr>
          <w:p w14:paraId="4E7219C0" w14:textId="77777777" w:rsidR="000A103C" w:rsidRDefault="000A103C" w:rsidP="00B07272">
            <w:pPr>
              <w:ind w:firstLine="0"/>
              <w:jc w:val="center"/>
            </w:pPr>
            <w:r>
              <w:t>Номера строк</w:t>
            </w:r>
          </w:p>
        </w:tc>
        <w:tc>
          <w:tcPr>
            <w:tcW w:w="2372" w:type="dxa"/>
          </w:tcPr>
          <w:p w14:paraId="0A52C5D3" w14:textId="77777777" w:rsidR="000A103C" w:rsidRPr="002B0864" w:rsidRDefault="000A103C" w:rsidP="00B07272">
            <w:pPr>
              <w:ind w:firstLine="0"/>
              <w:jc w:val="center"/>
              <w:rPr>
                <w:lang w:val="en-US"/>
              </w:rPr>
            </w:pPr>
            <w:r>
              <w:t>Количество повторений</w:t>
            </w:r>
          </w:p>
        </w:tc>
      </w:tr>
      <w:tr w:rsidR="000A103C" w:rsidRPr="00D73AF6" w14:paraId="1BB8FE85" w14:textId="77777777" w:rsidTr="00B07272">
        <w:tc>
          <w:tcPr>
            <w:tcW w:w="2327" w:type="dxa"/>
          </w:tcPr>
          <w:p w14:paraId="4303F549" w14:textId="77777777" w:rsidR="000A103C" w:rsidRDefault="000A103C" w:rsidP="00B07272">
            <w:pPr>
              <w:ind w:firstLine="0"/>
              <w:jc w:val="center"/>
            </w:pPr>
            <w:r>
              <w:t>1</w:t>
            </w:r>
          </w:p>
        </w:tc>
        <w:tc>
          <w:tcPr>
            <w:tcW w:w="2569" w:type="dxa"/>
          </w:tcPr>
          <w:p w14:paraId="09E5C930" w14:textId="73C2D216" w:rsidR="000A103C" w:rsidRPr="000A103C" w:rsidRDefault="000A103C" w:rsidP="000A103C">
            <w:pPr>
              <w:ind w:firstLine="0"/>
              <w:jc w:val="center"/>
            </w:pPr>
            <w:r w:rsidRPr="000A103C">
              <w:t>Program</w:t>
            </w:r>
          </w:p>
        </w:tc>
        <w:tc>
          <w:tcPr>
            <w:tcW w:w="2361" w:type="dxa"/>
          </w:tcPr>
          <w:p w14:paraId="4F63FDD8" w14:textId="70D20982" w:rsidR="000A103C" w:rsidRPr="00D73AF6" w:rsidRDefault="000A103C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72" w:type="dxa"/>
          </w:tcPr>
          <w:p w14:paraId="4A0E2547" w14:textId="77777777" w:rsidR="000A103C" w:rsidRPr="00D73AF6" w:rsidRDefault="000A103C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A103C" w:rsidRPr="00D73AF6" w14:paraId="40DD8AB0" w14:textId="77777777" w:rsidTr="00B07272">
        <w:tc>
          <w:tcPr>
            <w:tcW w:w="2327" w:type="dxa"/>
          </w:tcPr>
          <w:p w14:paraId="33734F75" w14:textId="3204A43A" w:rsidR="000A103C" w:rsidRDefault="000A103C" w:rsidP="00B07272">
            <w:pPr>
              <w:ind w:firstLine="0"/>
              <w:jc w:val="center"/>
            </w:pPr>
            <w:r>
              <w:t>2</w:t>
            </w:r>
          </w:p>
        </w:tc>
        <w:tc>
          <w:tcPr>
            <w:tcW w:w="2569" w:type="dxa"/>
          </w:tcPr>
          <w:p w14:paraId="69BBF964" w14:textId="41281377" w:rsidR="000A103C" w:rsidRPr="000A103C" w:rsidRDefault="000A103C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61" w:type="dxa"/>
          </w:tcPr>
          <w:p w14:paraId="6B5B72E0" w14:textId="596B857B" w:rsidR="000A103C" w:rsidRDefault="000A103C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5, 7, 11, 13, 19, 28, 29</w:t>
            </w:r>
          </w:p>
        </w:tc>
        <w:tc>
          <w:tcPr>
            <w:tcW w:w="2372" w:type="dxa"/>
          </w:tcPr>
          <w:p w14:paraId="2E52FDC0" w14:textId="0CEC9315" w:rsidR="000A103C" w:rsidRDefault="000A103C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0A103C" w:rsidRPr="00D73AF6" w14:paraId="7B4CEA85" w14:textId="77777777" w:rsidTr="00B07272">
        <w:tc>
          <w:tcPr>
            <w:tcW w:w="2327" w:type="dxa"/>
          </w:tcPr>
          <w:p w14:paraId="10246E00" w14:textId="6EB63629" w:rsidR="000A103C" w:rsidRPr="000A103C" w:rsidRDefault="000A103C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69" w:type="dxa"/>
          </w:tcPr>
          <w:p w14:paraId="609CA940" w14:textId="3AC255A5" w:rsidR="000A103C" w:rsidRDefault="000A103C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361" w:type="dxa"/>
          </w:tcPr>
          <w:p w14:paraId="7515DF61" w14:textId="28A7B646" w:rsidR="000A103C" w:rsidRDefault="000A103C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5, 7, 11, 13, 17, 19, 28, 29</w:t>
            </w:r>
          </w:p>
        </w:tc>
        <w:tc>
          <w:tcPr>
            <w:tcW w:w="2372" w:type="dxa"/>
          </w:tcPr>
          <w:p w14:paraId="632771FD" w14:textId="14E37EEF" w:rsidR="000A103C" w:rsidRDefault="000B1459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0A103C" w:rsidRPr="00D73AF6" w14:paraId="5E263057" w14:textId="77777777" w:rsidTr="00B07272">
        <w:tc>
          <w:tcPr>
            <w:tcW w:w="2327" w:type="dxa"/>
          </w:tcPr>
          <w:p w14:paraId="0C4C5FD1" w14:textId="7A19619A" w:rsidR="000A103C" w:rsidRDefault="000A103C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69" w:type="dxa"/>
          </w:tcPr>
          <w:p w14:paraId="69048F4B" w14:textId="1C1D8505" w:rsidR="000A103C" w:rsidRDefault="00B94821" w:rsidP="000A103C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enumer</w:t>
            </w:r>
            <w:proofErr w:type="spellEnd"/>
          </w:p>
        </w:tc>
        <w:tc>
          <w:tcPr>
            <w:tcW w:w="2361" w:type="dxa"/>
          </w:tcPr>
          <w:p w14:paraId="6EFA1D30" w14:textId="637A4940" w:rsidR="000A103C" w:rsidRDefault="00B94821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15, 19, 22</w:t>
            </w:r>
          </w:p>
        </w:tc>
        <w:tc>
          <w:tcPr>
            <w:tcW w:w="2372" w:type="dxa"/>
          </w:tcPr>
          <w:p w14:paraId="0C3EBEB0" w14:textId="1617BC31" w:rsidR="000A103C" w:rsidRDefault="00A82E54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67F4F" w:rsidRPr="00D73AF6" w14:paraId="1EE6A11A" w14:textId="77777777" w:rsidTr="00B07272">
        <w:tc>
          <w:tcPr>
            <w:tcW w:w="2327" w:type="dxa"/>
          </w:tcPr>
          <w:p w14:paraId="4D5A951B" w14:textId="4F878088" w:rsidR="00E67F4F" w:rsidRDefault="00E67F4F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569" w:type="dxa"/>
          </w:tcPr>
          <w:p w14:paraId="27170839" w14:textId="08CD0CA2" w:rsidR="00E67F4F" w:rsidRDefault="00E67F4F" w:rsidP="000A103C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denomer</w:t>
            </w:r>
            <w:proofErr w:type="spellEnd"/>
          </w:p>
        </w:tc>
        <w:tc>
          <w:tcPr>
            <w:tcW w:w="2361" w:type="dxa"/>
          </w:tcPr>
          <w:p w14:paraId="39A33D43" w14:textId="23D5A9CD" w:rsidR="00E67F4F" w:rsidRDefault="00E67F4F" w:rsidP="00E67F4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16, 20, 22</w:t>
            </w:r>
          </w:p>
        </w:tc>
        <w:tc>
          <w:tcPr>
            <w:tcW w:w="2372" w:type="dxa"/>
          </w:tcPr>
          <w:p w14:paraId="467202EA" w14:textId="03440CCA" w:rsidR="00E67F4F" w:rsidRDefault="00D50702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67F4F" w:rsidRPr="00D73AF6" w14:paraId="3EC2BADD" w14:textId="77777777" w:rsidTr="00B07272">
        <w:tc>
          <w:tcPr>
            <w:tcW w:w="2327" w:type="dxa"/>
          </w:tcPr>
          <w:p w14:paraId="5A76DC93" w14:textId="1C5ACFDA" w:rsidR="00E67F4F" w:rsidRDefault="00E67F4F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69" w:type="dxa"/>
          </w:tcPr>
          <w:p w14:paraId="1CF8E9B7" w14:textId="64AB59BA" w:rsidR="00E67F4F" w:rsidRDefault="00D50702" w:rsidP="000A103C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2361" w:type="dxa"/>
          </w:tcPr>
          <w:p w14:paraId="142AE40E" w14:textId="1A871A68" w:rsidR="00E67F4F" w:rsidRDefault="00D50702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17, 19, 20</w:t>
            </w:r>
          </w:p>
        </w:tc>
        <w:tc>
          <w:tcPr>
            <w:tcW w:w="2372" w:type="dxa"/>
          </w:tcPr>
          <w:p w14:paraId="4C7BA701" w14:textId="76F4174E" w:rsidR="00E67F4F" w:rsidRDefault="00702BAE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7451B" w:rsidRPr="00D73AF6" w14:paraId="31934697" w14:textId="77777777" w:rsidTr="00B07272">
        <w:tc>
          <w:tcPr>
            <w:tcW w:w="2327" w:type="dxa"/>
          </w:tcPr>
          <w:p w14:paraId="20F103D2" w14:textId="7A07E58B" w:rsidR="00C7451B" w:rsidRDefault="00C7451B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69" w:type="dxa"/>
          </w:tcPr>
          <w:p w14:paraId="592C41B7" w14:textId="596E2707" w:rsidR="00C7451B" w:rsidRPr="00C7451B" w:rsidRDefault="00C7451B" w:rsidP="00C7451B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C7451B">
              <w:t>args</w:t>
            </w:r>
            <w:proofErr w:type="spellEnd"/>
          </w:p>
        </w:tc>
        <w:tc>
          <w:tcPr>
            <w:tcW w:w="2361" w:type="dxa"/>
          </w:tcPr>
          <w:p w14:paraId="11E1ECB0" w14:textId="6DE9090D" w:rsidR="00C7451B" w:rsidRDefault="00F55271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372" w:type="dxa"/>
          </w:tcPr>
          <w:p w14:paraId="2341E24C" w14:textId="200D2173" w:rsidR="00C7451B" w:rsidRDefault="00F55271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F5799" w:rsidRPr="00D73AF6" w14:paraId="457E0DB1" w14:textId="77777777" w:rsidTr="00B07272">
        <w:tc>
          <w:tcPr>
            <w:tcW w:w="2327" w:type="dxa"/>
          </w:tcPr>
          <w:p w14:paraId="24A2D744" w14:textId="0FE0273B" w:rsidR="006F5799" w:rsidRDefault="006F5799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569" w:type="dxa"/>
          </w:tcPr>
          <w:p w14:paraId="162924F2" w14:textId="52338345" w:rsidR="006F5799" w:rsidRPr="006F5799" w:rsidRDefault="006F5799" w:rsidP="006F5799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F5799">
              <w:t>input</w:t>
            </w:r>
            <w:proofErr w:type="spellEnd"/>
          </w:p>
        </w:tc>
        <w:tc>
          <w:tcPr>
            <w:tcW w:w="2361" w:type="dxa"/>
          </w:tcPr>
          <w:p w14:paraId="437B1834" w14:textId="4883C8CA" w:rsidR="006F5799" w:rsidRDefault="006F5799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27, 28</w:t>
            </w:r>
          </w:p>
        </w:tc>
        <w:tc>
          <w:tcPr>
            <w:tcW w:w="2372" w:type="dxa"/>
          </w:tcPr>
          <w:p w14:paraId="645C56E2" w14:textId="02BAC2BB" w:rsidR="006F5799" w:rsidRDefault="006F5799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6F5799" w:rsidRPr="00D73AF6" w14:paraId="472CF667" w14:textId="77777777" w:rsidTr="00B07272">
        <w:tc>
          <w:tcPr>
            <w:tcW w:w="2327" w:type="dxa"/>
          </w:tcPr>
          <w:p w14:paraId="36CB8ED2" w14:textId="22F59F3E" w:rsidR="006F5799" w:rsidRDefault="006F5799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569" w:type="dxa"/>
          </w:tcPr>
          <w:p w14:paraId="3A32F1CB" w14:textId="0067EF62" w:rsidR="006F5799" w:rsidRPr="006F5799" w:rsidRDefault="006F5799" w:rsidP="006F5799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F5799">
              <w:t>result</w:t>
            </w:r>
            <w:proofErr w:type="spellEnd"/>
          </w:p>
        </w:tc>
        <w:tc>
          <w:tcPr>
            <w:tcW w:w="2361" w:type="dxa"/>
          </w:tcPr>
          <w:p w14:paraId="4F72DAFA" w14:textId="621D4DE1" w:rsidR="006F5799" w:rsidRDefault="006F5799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29, 30</w:t>
            </w:r>
          </w:p>
        </w:tc>
        <w:tc>
          <w:tcPr>
            <w:tcW w:w="2372" w:type="dxa"/>
          </w:tcPr>
          <w:p w14:paraId="044787AF" w14:textId="1941AC39" w:rsidR="006F5799" w:rsidRDefault="006F5799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A5665D" w:rsidRPr="00D73AF6" w14:paraId="732AE498" w14:textId="77777777" w:rsidTr="00B07272">
        <w:tc>
          <w:tcPr>
            <w:tcW w:w="2327" w:type="dxa"/>
          </w:tcPr>
          <w:p w14:paraId="1F41A8C8" w14:textId="77E9C3F3" w:rsidR="00A5665D" w:rsidRDefault="00A5665D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569" w:type="dxa"/>
          </w:tcPr>
          <w:p w14:paraId="34F4CD62" w14:textId="4E697945" w:rsidR="00A5665D" w:rsidRPr="00A5665D" w:rsidRDefault="00A5665D" w:rsidP="006F579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2361" w:type="dxa"/>
          </w:tcPr>
          <w:p w14:paraId="2E780271" w14:textId="1D873CED" w:rsidR="00A5665D" w:rsidRDefault="00A5665D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372" w:type="dxa"/>
          </w:tcPr>
          <w:p w14:paraId="4D027AB9" w14:textId="6839067E" w:rsidR="00A5665D" w:rsidRDefault="00A5665D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23DDB" w:rsidRPr="00D73AF6" w14:paraId="77A76F2B" w14:textId="77777777" w:rsidTr="00B07272">
        <w:tc>
          <w:tcPr>
            <w:tcW w:w="2327" w:type="dxa"/>
          </w:tcPr>
          <w:p w14:paraId="2A938C90" w14:textId="3506DD6B" w:rsidR="00C23DDB" w:rsidRDefault="00C23DDB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569" w:type="dxa"/>
          </w:tcPr>
          <w:p w14:paraId="798429EE" w14:textId="782BD283" w:rsidR="00C23DDB" w:rsidRPr="00C23DDB" w:rsidRDefault="00C23DDB" w:rsidP="00C23DDB">
            <w:pPr>
              <w:ind w:firstLine="0"/>
              <w:jc w:val="center"/>
              <w:rPr>
                <w:lang w:val="en-US"/>
              </w:rPr>
            </w:pPr>
            <w:r w:rsidRPr="00C23DDB">
              <w:t>"</w:t>
            </w:r>
            <w:proofErr w:type="spellStart"/>
            <w:proofErr w:type="gramStart"/>
            <w:r w:rsidRPr="00C23DDB">
              <w:t>n,k</w:t>
            </w:r>
            <w:proofErr w:type="spellEnd"/>
            <w:proofErr w:type="gramEnd"/>
            <w:r w:rsidRPr="00C23DDB">
              <w:t xml:space="preserve"> = "</w:t>
            </w:r>
          </w:p>
        </w:tc>
        <w:tc>
          <w:tcPr>
            <w:tcW w:w="2361" w:type="dxa"/>
          </w:tcPr>
          <w:p w14:paraId="5E498373" w14:textId="2CB7669A" w:rsidR="00C23DDB" w:rsidRDefault="00C23DDB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72" w:type="dxa"/>
          </w:tcPr>
          <w:p w14:paraId="4544B383" w14:textId="12E7DF8A" w:rsidR="00C23DDB" w:rsidRDefault="00C23DDB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773AFE" w:rsidRPr="00D73AF6" w14:paraId="16F78451" w14:textId="77777777" w:rsidTr="00B07272">
        <w:tc>
          <w:tcPr>
            <w:tcW w:w="2327" w:type="dxa"/>
          </w:tcPr>
          <w:p w14:paraId="79A15693" w14:textId="6616D6D1" w:rsidR="00773AFE" w:rsidRDefault="00773AFE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569" w:type="dxa"/>
          </w:tcPr>
          <w:p w14:paraId="3D833426" w14:textId="15CBDAAF" w:rsidR="00773AFE" w:rsidRPr="00773AFE" w:rsidRDefault="00773AFE" w:rsidP="00773AFE">
            <w:pPr>
              <w:ind w:firstLine="0"/>
              <w:jc w:val="center"/>
              <w:rPr>
                <w:lang w:val="en-US"/>
              </w:rPr>
            </w:pPr>
            <w:r w:rsidRPr="00773AFE">
              <w:t>','</w:t>
            </w:r>
          </w:p>
        </w:tc>
        <w:tc>
          <w:tcPr>
            <w:tcW w:w="2361" w:type="dxa"/>
          </w:tcPr>
          <w:p w14:paraId="6D745B43" w14:textId="02D4023A" w:rsidR="00773AFE" w:rsidRDefault="00773AFE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372" w:type="dxa"/>
          </w:tcPr>
          <w:p w14:paraId="23DE01CB" w14:textId="1A6612B6" w:rsidR="00773AFE" w:rsidRDefault="00773AFE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91047" w:rsidRPr="00D73AF6" w14:paraId="5C78E8F1" w14:textId="77777777" w:rsidTr="00B07272">
        <w:tc>
          <w:tcPr>
            <w:tcW w:w="2327" w:type="dxa"/>
          </w:tcPr>
          <w:p w14:paraId="30C30491" w14:textId="38D0D977" w:rsidR="00291047" w:rsidRDefault="00291047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569" w:type="dxa"/>
          </w:tcPr>
          <w:p w14:paraId="4492F1E3" w14:textId="50F22D86" w:rsidR="00291047" w:rsidRPr="00773AFE" w:rsidRDefault="00291047" w:rsidP="00773AFE">
            <w:pPr>
              <w:ind w:firstLine="0"/>
              <w:jc w:val="center"/>
            </w:pPr>
            <w:r w:rsidRPr="00291047">
              <w:t>F</w:t>
            </w:r>
          </w:p>
        </w:tc>
        <w:tc>
          <w:tcPr>
            <w:tcW w:w="2361" w:type="dxa"/>
          </w:tcPr>
          <w:p w14:paraId="545668AE" w14:textId="5A64B9B4" w:rsidR="00291047" w:rsidRDefault="00291047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5, 29</w:t>
            </w:r>
          </w:p>
        </w:tc>
        <w:tc>
          <w:tcPr>
            <w:tcW w:w="2372" w:type="dxa"/>
          </w:tcPr>
          <w:p w14:paraId="11FAC58A" w14:textId="73F15CBD" w:rsidR="00291047" w:rsidRDefault="00833BE5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D373D4" w:rsidRPr="00D73AF6" w14:paraId="23F30F17" w14:textId="77777777" w:rsidTr="00B07272">
        <w:tc>
          <w:tcPr>
            <w:tcW w:w="2327" w:type="dxa"/>
          </w:tcPr>
          <w:p w14:paraId="7FDA883F" w14:textId="3593F0F8" w:rsidR="00D373D4" w:rsidRDefault="00D373D4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569" w:type="dxa"/>
          </w:tcPr>
          <w:p w14:paraId="7DA9C8E7" w14:textId="0790349C" w:rsidR="00D373D4" w:rsidRPr="00D373D4" w:rsidRDefault="00D373D4" w:rsidP="00773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61" w:type="dxa"/>
          </w:tcPr>
          <w:p w14:paraId="758D3509" w14:textId="240048E7" w:rsidR="00D373D4" w:rsidRDefault="00D373D4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7, 9, 28</w:t>
            </w:r>
          </w:p>
        </w:tc>
        <w:tc>
          <w:tcPr>
            <w:tcW w:w="2372" w:type="dxa"/>
          </w:tcPr>
          <w:p w14:paraId="4538827F" w14:textId="08B7873A" w:rsidR="00D373D4" w:rsidRDefault="000D0CED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D373D4" w:rsidRPr="00D73AF6" w14:paraId="29E918DC" w14:textId="77777777" w:rsidTr="00B07272">
        <w:tc>
          <w:tcPr>
            <w:tcW w:w="2327" w:type="dxa"/>
          </w:tcPr>
          <w:p w14:paraId="4B09E76D" w14:textId="2A4C80A8" w:rsidR="00D373D4" w:rsidRDefault="00D373D4" w:rsidP="000A103C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569" w:type="dxa"/>
          </w:tcPr>
          <w:p w14:paraId="56000C0D" w14:textId="53F07FAD" w:rsidR="00D373D4" w:rsidRDefault="00D373D4" w:rsidP="00773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61" w:type="dxa"/>
          </w:tcPr>
          <w:p w14:paraId="5ADB2530" w14:textId="155E9321" w:rsidR="00D373D4" w:rsidRDefault="000D0CED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15, 16, 17, 28</w:t>
            </w:r>
          </w:p>
        </w:tc>
        <w:tc>
          <w:tcPr>
            <w:tcW w:w="2372" w:type="dxa"/>
          </w:tcPr>
          <w:p w14:paraId="242E93CE" w14:textId="639DE684" w:rsidR="00D373D4" w:rsidRDefault="000D0CED" w:rsidP="00B0727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70A23E69" w14:textId="77777777" w:rsidR="00230FF0" w:rsidRDefault="00230FF0" w:rsidP="00230FF0">
      <w:pPr>
        <w:rPr>
          <w:lang w:val="en-US"/>
        </w:rPr>
      </w:pPr>
    </w:p>
    <w:p w14:paraId="37B2AE19" w14:textId="4B417F09" w:rsidR="000A103C" w:rsidRPr="00976FF6" w:rsidRDefault="00373B53" w:rsidP="00230FF0">
      <w:pPr>
        <w:rPr>
          <w:lang w:val="en-US"/>
        </w:rPr>
      </w:pPr>
      <w:r>
        <w:rPr>
          <w:lang w:val="en-US"/>
        </w:rPr>
        <w:t>n</w:t>
      </w:r>
      <w:r w:rsidR="00BB4434">
        <w:rPr>
          <w:lang w:val="en-US"/>
        </w:rPr>
        <w:t>1</w:t>
      </w:r>
      <w:r w:rsidR="00230FF0" w:rsidRPr="00373B53">
        <w:t xml:space="preserve"> = </w:t>
      </w:r>
      <w:r w:rsidR="00BB4434">
        <w:rPr>
          <w:lang w:val="en-US"/>
        </w:rPr>
        <w:t>34</w:t>
      </w:r>
    </w:p>
    <w:p w14:paraId="1182FB0A" w14:textId="3C295CCC" w:rsidR="00373B53" w:rsidRDefault="00373B53" w:rsidP="00BB4434">
      <w:pPr>
        <w:tabs>
          <w:tab w:val="left" w:pos="2076"/>
        </w:tabs>
        <w:rPr>
          <w:lang w:val="en-US"/>
        </w:rPr>
      </w:pPr>
      <w:r>
        <w:rPr>
          <w:lang w:val="en-US"/>
        </w:rPr>
        <w:t>N</w:t>
      </w:r>
      <w:r w:rsidR="00BB4434">
        <w:rPr>
          <w:lang w:val="en-US"/>
        </w:rPr>
        <w:t>1</w:t>
      </w:r>
      <w:r>
        <w:rPr>
          <w:lang w:val="en-US"/>
        </w:rPr>
        <w:t xml:space="preserve"> = 9</w:t>
      </w:r>
      <w:r w:rsidR="00FF7681">
        <w:rPr>
          <w:lang w:val="en-US"/>
        </w:rPr>
        <w:t>1</w:t>
      </w:r>
      <w:r w:rsidR="00BB4434">
        <w:rPr>
          <w:lang w:val="en-US"/>
        </w:rPr>
        <w:tab/>
      </w:r>
    </w:p>
    <w:p w14:paraId="0B3929C4" w14:textId="77777777" w:rsidR="00BB4434" w:rsidRDefault="00BB4434" w:rsidP="00BB4434">
      <w:pPr>
        <w:tabs>
          <w:tab w:val="left" w:pos="2076"/>
        </w:tabs>
        <w:rPr>
          <w:lang w:val="en-US"/>
        </w:rPr>
      </w:pPr>
    </w:p>
    <w:p w14:paraId="52362066" w14:textId="0DEE1176" w:rsidR="00BB4434" w:rsidRDefault="00BB4434" w:rsidP="00BB4434">
      <w:pPr>
        <w:tabs>
          <w:tab w:val="left" w:pos="2076"/>
        </w:tabs>
        <w:rPr>
          <w:lang w:val="en-US"/>
        </w:rPr>
      </w:pPr>
      <w:r>
        <w:rPr>
          <w:lang w:val="en-US"/>
        </w:rPr>
        <w:t>n2 = 15</w:t>
      </w:r>
    </w:p>
    <w:p w14:paraId="59B4CE4D" w14:textId="20875E90" w:rsidR="00BB4434" w:rsidRDefault="00BB4434" w:rsidP="00BB4434">
      <w:pPr>
        <w:tabs>
          <w:tab w:val="left" w:pos="2076"/>
        </w:tabs>
        <w:rPr>
          <w:lang w:val="en-US"/>
        </w:rPr>
      </w:pPr>
      <w:r>
        <w:rPr>
          <w:lang w:val="en-US"/>
        </w:rPr>
        <w:t xml:space="preserve">N2 </w:t>
      </w:r>
      <w:proofErr w:type="gramStart"/>
      <w:r>
        <w:rPr>
          <w:lang w:val="en-US"/>
        </w:rPr>
        <w:t xml:space="preserve">= </w:t>
      </w:r>
      <w:r w:rsidR="00C17739">
        <w:rPr>
          <w:lang w:val="en-US"/>
        </w:rPr>
        <w:t xml:space="preserve"> 48</w:t>
      </w:r>
      <w:proofErr w:type="gramEnd"/>
    </w:p>
    <w:p w14:paraId="45EC2FE7" w14:textId="77777777" w:rsidR="004C362A" w:rsidRDefault="004C362A" w:rsidP="00BB4434">
      <w:pPr>
        <w:tabs>
          <w:tab w:val="left" w:pos="2076"/>
        </w:tabs>
        <w:rPr>
          <w:lang w:val="en-US"/>
        </w:rPr>
      </w:pPr>
    </w:p>
    <w:p w14:paraId="601E84A7" w14:textId="77777777" w:rsidR="004C362A" w:rsidRDefault="004C362A" w:rsidP="00BB4434">
      <w:pPr>
        <w:tabs>
          <w:tab w:val="left" w:pos="2076"/>
        </w:tabs>
        <w:rPr>
          <w:lang w:val="en-US"/>
        </w:rPr>
      </w:pPr>
    </w:p>
    <w:p w14:paraId="1380A5E9" w14:textId="77777777" w:rsidR="004C362A" w:rsidRDefault="004C362A" w:rsidP="00BB4434">
      <w:pPr>
        <w:tabs>
          <w:tab w:val="left" w:pos="2076"/>
        </w:tabs>
        <w:rPr>
          <w:lang w:val="en-US"/>
        </w:rPr>
      </w:pPr>
    </w:p>
    <w:p w14:paraId="70D2935F" w14:textId="77777777" w:rsidR="004C362A" w:rsidRDefault="004C362A" w:rsidP="00BB4434">
      <w:pPr>
        <w:tabs>
          <w:tab w:val="left" w:pos="2076"/>
        </w:tabs>
        <w:rPr>
          <w:lang w:val="en-US"/>
        </w:rPr>
      </w:pPr>
    </w:p>
    <w:p w14:paraId="11CE0C70" w14:textId="36A72FAC" w:rsidR="004C362A" w:rsidRDefault="004C362A" w:rsidP="00E86936">
      <w:pPr>
        <w:pStyle w:val="1"/>
      </w:pPr>
      <w:r>
        <w:lastRenderedPageBreak/>
        <w:t>Входные данные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86936" w14:paraId="7E94A2F0" w14:textId="77777777" w:rsidTr="00E86936">
        <w:tc>
          <w:tcPr>
            <w:tcW w:w="4814" w:type="dxa"/>
          </w:tcPr>
          <w:p w14:paraId="6030AB31" w14:textId="3ACE530A" w:rsidR="00E86936" w:rsidRDefault="00E86936" w:rsidP="00E86936">
            <w:pPr>
              <w:ind w:firstLine="0"/>
            </w:pPr>
            <w:r>
              <w:t>Входные переменные</w:t>
            </w:r>
          </w:p>
        </w:tc>
        <w:tc>
          <w:tcPr>
            <w:tcW w:w="4815" w:type="dxa"/>
          </w:tcPr>
          <w:p w14:paraId="46246DC9" w14:textId="67762631" w:rsidR="00E86936" w:rsidRDefault="00E86936" w:rsidP="00E86936">
            <w:pPr>
              <w:ind w:firstLine="708"/>
            </w:pPr>
            <w:r>
              <w:t xml:space="preserve">Выходные </w:t>
            </w:r>
            <w:r>
              <w:t>переменные</w:t>
            </w:r>
          </w:p>
        </w:tc>
      </w:tr>
      <w:tr w:rsidR="009E3FB7" w14:paraId="0DACBF94" w14:textId="77777777" w:rsidTr="00E86936">
        <w:tc>
          <w:tcPr>
            <w:tcW w:w="4814" w:type="dxa"/>
          </w:tcPr>
          <w:p w14:paraId="0144D5B2" w14:textId="5A737FFF" w:rsidR="009E3FB7" w:rsidRPr="009E3FB7" w:rsidRDefault="009E3FB7" w:rsidP="00E8693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4815" w:type="dxa"/>
          </w:tcPr>
          <w:p w14:paraId="48C6CCD4" w14:textId="0F1AA60A" w:rsidR="009E3FB7" w:rsidRPr="00D339F8" w:rsidRDefault="00D339F8" w:rsidP="00E86936">
            <w:pPr>
              <w:ind w:firstLine="708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</w:tr>
      <w:tr w:rsidR="000D4197" w14:paraId="7D5400ED" w14:textId="77777777" w:rsidTr="00E86936">
        <w:tc>
          <w:tcPr>
            <w:tcW w:w="4814" w:type="dxa"/>
          </w:tcPr>
          <w:p w14:paraId="78198E2E" w14:textId="77777777" w:rsidR="000D4197" w:rsidRDefault="000D4197" w:rsidP="00E86936">
            <w:pPr>
              <w:ind w:firstLine="0"/>
              <w:rPr>
                <w:lang w:val="en-US"/>
              </w:rPr>
            </w:pPr>
          </w:p>
        </w:tc>
        <w:tc>
          <w:tcPr>
            <w:tcW w:w="4815" w:type="dxa"/>
          </w:tcPr>
          <w:p w14:paraId="0770615E" w14:textId="2E53872E" w:rsidR="000D4197" w:rsidRPr="000D4197" w:rsidRDefault="000D4197" w:rsidP="000D4197">
            <w:pPr>
              <w:ind w:firstLine="708"/>
              <w:rPr>
                <w:lang w:val="en-US"/>
              </w:rPr>
            </w:pPr>
            <w:r w:rsidRPr="000D4197">
              <w:t>"</w:t>
            </w:r>
            <w:proofErr w:type="spellStart"/>
            <w:proofErr w:type="gramStart"/>
            <w:r w:rsidRPr="000D4197">
              <w:t>n,k</w:t>
            </w:r>
            <w:proofErr w:type="spellEnd"/>
            <w:proofErr w:type="gramEnd"/>
            <w:r w:rsidRPr="000D4197">
              <w:t xml:space="preserve"> = "</w:t>
            </w:r>
          </w:p>
        </w:tc>
      </w:tr>
    </w:tbl>
    <w:p w14:paraId="7249D946" w14:textId="77777777" w:rsidR="00E86936" w:rsidRPr="00E86936" w:rsidRDefault="00E86936" w:rsidP="00E86936"/>
    <w:p w14:paraId="391B16A3" w14:textId="136C2ACD" w:rsidR="0086236C" w:rsidRDefault="0086236C" w:rsidP="0086236C">
      <w:pPr>
        <w:pStyle w:val="1"/>
      </w:pPr>
      <w:r>
        <w:lastRenderedPageBreak/>
        <w:t>Оценка характеристик программы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BB0428" w14:paraId="225EADB9" w14:textId="77777777" w:rsidTr="00BB0428">
        <w:tc>
          <w:tcPr>
            <w:tcW w:w="3209" w:type="dxa"/>
          </w:tcPr>
          <w:p w14:paraId="5F1B30C3" w14:textId="0C85EA90" w:rsidR="00BB0428" w:rsidRDefault="00BB0428" w:rsidP="0086236C">
            <w:pPr>
              <w:ind w:firstLine="0"/>
            </w:pPr>
            <w:r>
              <w:t>Наименование характеристики</w:t>
            </w:r>
          </w:p>
        </w:tc>
        <w:tc>
          <w:tcPr>
            <w:tcW w:w="3210" w:type="dxa"/>
          </w:tcPr>
          <w:p w14:paraId="312A95B6" w14:textId="37EC4D4E" w:rsidR="00BB0428" w:rsidRDefault="00BB0428" w:rsidP="0086236C">
            <w:pPr>
              <w:ind w:firstLine="0"/>
            </w:pPr>
            <w:r>
              <w:t>Обозначение и формула вычисления</w:t>
            </w:r>
          </w:p>
        </w:tc>
        <w:tc>
          <w:tcPr>
            <w:tcW w:w="3210" w:type="dxa"/>
          </w:tcPr>
          <w:p w14:paraId="49BE3E09" w14:textId="497A9F3C" w:rsidR="00BB0428" w:rsidRDefault="00BB0428" w:rsidP="0086236C">
            <w:pPr>
              <w:ind w:firstLine="0"/>
            </w:pPr>
            <w:r>
              <w:t>Значение</w:t>
            </w:r>
          </w:p>
        </w:tc>
      </w:tr>
      <w:tr w:rsidR="00BB0428" w14:paraId="6F3359F7" w14:textId="77777777" w:rsidTr="00BB0428">
        <w:tc>
          <w:tcPr>
            <w:tcW w:w="3209" w:type="dxa"/>
          </w:tcPr>
          <w:p w14:paraId="7F27A12E" w14:textId="0620EAC2" w:rsidR="00BB0428" w:rsidRDefault="00BB0428" w:rsidP="0086236C">
            <w:pPr>
              <w:ind w:firstLine="0"/>
            </w:pPr>
            <w:r>
              <w:t>Число простых (уникальных) операторов и операций</w:t>
            </w:r>
          </w:p>
        </w:tc>
        <w:tc>
          <w:tcPr>
            <w:tcW w:w="3210" w:type="dxa"/>
          </w:tcPr>
          <w:p w14:paraId="2E5F5AB9" w14:textId="7A815DB2" w:rsidR="00BB0428" w:rsidRPr="00253690" w:rsidRDefault="00253690" w:rsidP="008623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n1</w:t>
            </w:r>
          </w:p>
        </w:tc>
        <w:tc>
          <w:tcPr>
            <w:tcW w:w="3210" w:type="dxa"/>
          </w:tcPr>
          <w:p w14:paraId="1B282C2C" w14:textId="64800875" w:rsidR="00BB0428" w:rsidRDefault="00F31FA5" w:rsidP="0086236C">
            <w:pPr>
              <w:ind w:firstLine="0"/>
            </w:pPr>
            <w:r w:rsidRPr="00F31FA5">
              <w:t>34</w:t>
            </w:r>
          </w:p>
        </w:tc>
      </w:tr>
      <w:tr w:rsidR="00BB0428" w14:paraId="21B88F00" w14:textId="77777777" w:rsidTr="00BB0428">
        <w:tc>
          <w:tcPr>
            <w:tcW w:w="3209" w:type="dxa"/>
          </w:tcPr>
          <w:p w14:paraId="18285612" w14:textId="20D70277" w:rsidR="00BB0428" w:rsidRDefault="00214627" w:rsidP="0086236C">
            <w:pPr>
              <w:ind w:firstLine="0"/>
            </w:pPr>
            <w:r>
              <w:t>Число простых (уникальных) опер</w:t>
            </w:r>
            <w:r>
              <w:t>андов</w:t>
            </w:r>
          </w:p>
        </w:tc>
        <w:tc>
          <w:tcPr>
            <w:tcW w:w="3210" w:type="dxa"/>
          </w:tcPr>
          <w:p w14:paraId="5E7AA357" w14:textId="0211764C" w:rsidR="00BB0428" w:rsidRPr="00253690" w:rsidRDefault="00253690" w:rsidP="008623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n2</w:t>
            </w:r>
          </w:p>
        </w:tc>
        <w:tc>
          <w:tcPr>
            <w:tcW w:w="3210" w:type="dxa"/>
          </w:tcPr>
          <w:p w14:paraId="21D9204B" w14:textId="0DE2FC00" w:rsidR="00BB0428" w:rsidRDefault="00F31FA5" w:rsidP="0086236C">
            <w:pPr>
              <w:ind w:firstLine="0"/>
            </w:pPr>
            <w:r w:rsidRPr="00F31FA5">
              <w:t>15</w:t>
            </w:r>
          </w:p>
        </w:tc>
      </w:tr>
      <w:tr w:rsidR="00BB0428" w14:paraId="51D49A80" w14:textId="77777777" w:rsidTr="00BB0428">
        <w:tc>
          <w:tcPr>
            <w:tcW w:w="3209" w:type="dxa"/>
          </w:tcPr>
          <w:p w14:paraId="1D698B40" w14:textId="2B3744DE" w:rsidR="00BB0428" w:rsidRDefault="00287428" w:rsidP="0086236C">
            <w:pPr>
              <w:ind w:firstLine="0"/>
            </w:pPr>
            <w:r>
              <w:t>Общее число всех операторов и операций</w:t>
            </w:r>
          </w:p>
        </w:tc>
        <w:tc>
          <w:tcPr>
            <w:tcW w:w="3210" w:type="dxa"/>
          </w:tcPr>
          <w:p w14:paraId="750FC96C" w14:textId="0181983C" w:rsidR="00BB0428" w:rsidRPr="00253690" w:rsidRDefault="00253690" w:rsidP="008623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N1</w:t>
            </w:r>
          </w:p>
        </w:tc>
        <w:tc>
          <w:tcPr>
            <w:tcW w:w="3210" w:type="dxa"/>
          </w:tcPr>
          <w:p w14:paraId="79AF36C2" w14:textId="4FB0C7A5" w:rsidR="00BB0428" w:rsidRDefault="00F31FA5" w:rsidP="0086236C">
            <w:pPr>
              <w:ind w:firstLine="0"/>
            </w:pPr>
            <w:r w:rsidRPr="00F31FA5">
              <w:t>91</w:t>
            </w:r>
          </w:p>
        </w:tc>
      </w:tr>
      <w:tr w:rsidR="00BB0428" w14:paraId="18DD2C99" w14:textId="77777777" w:rsidTr="00BB0428">
        <w:tc>
          <w:tcPr>
            <w:tcW w:w="3209" w:type="dxa"/>
          </w:tcPr>
          <w:p w14:paraId="1821D9BC" w14:textId="7892C4E8" w:rsidR="00BB0428" w:rsidRDefault="00287428" w:rsidP="0086236C">
            <w:pPr>
              <w:ind w:firstLine="0"/>
            </w:pPr>
            <w:r>
              <w:t>Общее число всех опера</w:t>
            </w:r>
            <w:r>
              <w:t>ндов</w:t>
            </w:r>
          </w:p>
        </w:tc>
        <w:tc>
          <w:tcPr>
            <w:tcW w:w="3210" w:type="dxa"/>
          </w:tcPr>
          <w:p w14:paraId="65AAC927" w14:textId="6C796825" w:rsidR="00BB0428" w:rsidRPr="00253690" w:rsidRDefault="00253690" w:rsidP="008623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N2</w:t>
            </w:r>
          </w:p>
        </w:tc>
        <w:tc>
          <w:tcPr>
            <w:tcW w:w="3210" w:type="dxa"/>
          </w:tcPr>
          <w:p w14:paraId="63F3BE6C" w14:textId="706E1456" w:rsidR="00BB0428" w:rsidRDefault="00F31FA5" w:rsidP="0086236C">
            <w:pPr>
              <w:ind w:firstLine="0"/>
            </w:pPr>
            <w:r w:rsidRPr="00F31FA5">
              <w:t>48</w:t>
            </w:r>
          </w:p>
        </w:tc>
      </w:tr>
      <w:tr w:rsidR="00BB0428" w14:paraId="3CFA4209" w14:textId="77777777" w:rsidTr="00BB0428">
        <w:tc>
          <w:tcPr>
            <w:tcW w:w="3209" w:type="dxa"/>
          </w:tcPr>
          <w:p w14:paraId="454C9977" w14:textId="44D6B373" w:rsidR="00BB0428" w:rsidRDefault="00BB555E" w:rsidP="0086236C">
            <w:pPr>
              <w:ind w:firstLine="0"/>
            </w:pPr>
            <w:r>
              <w:t>Общее число входных и выходных переменных</w:t>
            </w:r>
          </w:p>
        </w:tc>
        <w:tc>
          <w:tcPr>
            <w:tcW w:w="3210" w:type="dxa"/>
          </w:tcPr>
          <w:p w14:paraId="26A840A0" w14:textId="5A7F6CF0" w:rsidR="00BB0428" w:rsidRPr="00253690" w:rsidRDefault="00253690" w:rsidP="008623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n2</w:t>
            </w:r>
            <w:r w:rsidRPr="00253690">
              <w:rPr>
                <w:vertAlign w:val="superscript"/>
                <w:lang w:val="en-US"/>
              </w:rPr>
              <w:t>*</w:t>
            </w:r>
          </w:p>
        </w:tc>
        <w:tc>
          <w:tcPr>
            <w:tcW w:w="3210" w:type="dxa"/>
          </w:tcPr>
          <w:p w14:paraId="1FC3FE2A" w14:textId="43722CD5" w:rsidR="00BB0428" w:rsidRDefault="00F31FA5" w:rsidP="0086236C">
            <w:pPr>
              <w:ind w:firstLine="0"/>
            </w:pPr>
            <w:r w:rsidRPr="00F31FA5">
              <w:t>3</w:t>
            </w:r>
          </w:p>
        </w:tc>
      </w:tr>
      <w:tr w:rsidR="00BB0428" w14:paraId="0179839A" w14:textId="77777777" w:rsidTr="00BB0428">
        <w:tc>
          <w:tcPr>
            <w:tcW w:w="3209" w:type="dxa"/>
          </w:tcPr>
          <w:p w14:paraId="412FC6E6" w14:textId="234B29B6" w:rsidR="00BB0428" w:rsidRDefault="00BB555E" w:rsidP="0086236C">
            <w:pPr>
              <w:ind w:firstLine="0"/>
            </w:pPr>
            <w:r>
              <w:t>Словарь программы</w:t>
            </w:r>
          </w:p>
        </w:tc>
        <w:tc>
          <w:tcPr>
            <w:tcW w:w="3210" w:type="dxa"/>
          </w:tcPr>
          <w:p w14:paraId="60EE3E6B" w14:textId="6D91C80B" w:rsidR="00BB0428" w:rsidRPr="00253690" w:rsidRDefault="00253690" w:rsidP="008623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 = n1 + n2</w:t>
            </w:r>
          </w:p>
        </w:tc>
        <w:tc>
          <w:tcPr>
            <w:tcW w:w="3210" w:type="dxa"/>
          </w:tcPr>
          <w:p w14:paraId="2EDD790C" w14:textId="0FCD93A1" w:rsidR="00BB0428" w:rsidRDefault="00F31FA5" w:rsidP="0086236C">
            <w:pPr>
              <w:ind w:firstLine="0"/>
            </w:pPr>
            <w:r w:rsidRPr="00F31FA5">
              <w:t>49</w:t>
            </w:r>
          </w:p>
        </w:tc>
      </w:tr>
      <w:tr w:rsidR="00BB0428" w14:paraId="231C2A0F" w14:textId="77777777" w:rsidTr="00BB0428">
        <w:tc>
          <w:tcPr>
            <w:tcW w:w="3209" w:type="dxa"/>
          </w:tcPr>
          <w:p w14:paraId="63BDC349" w14:textId="15B1163E" w:rsidR="00BB0428" w:rsidRDefault="0074318F" w:rsidP="0086236C">
            <w:pPr>
              <w:ind w:firstLine="0"/>
            </w:pPr>
            <w:r>
              <w:t>Длина реализации</w:t>
            </w:r>
          </w:p>
        </w:tc>
        <w:tc>
          <w:tcPr>
            <w:tcW w:w="3210" w:type="dxa"/>
          </w:tcPr>
          <w:p w14:paraId="01F9B1D9" w14:textId="5B5A5279" w:rsidR="00BB0428" w:rsidRPr="00253690" w:rsidRDefault="00253690" w:rsidP="008623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 = N1 + N2</w:t>
            </w:r>
          </w:p>
        </w:tc>
        <w:tc>
          <w:tcPr>
            <w:tcW w:w="3210" w:type="dxa"/>
          </w:tcPr>
          <w:p w14:paraId="63287BA4" w14:textId="7260A3EE" w:rsidR="00BB0428" w:rsidRDefault="00F31FA5" w:rsidP="0086236C">
            <w:pPr>
              <w:ind w:firstLine="0"/>
            </w:pPr>
            <w:r w:rsidRPr="00F31FA5">
              <w:t>139</w:t>
            </w:r>
          </w:p>
        </w:tc>
      </w:tr>
      <w:tr w:rsidR="00BB0428" w:rsidRPr="00253690" w14:paraId="3AFD5EE7" w14:textId="77777777" w:rsidTr="00BB0428">
        <w:tc>
          <w:tcPr>
            <w:tcW w:w="3209" w:type="dxa"/>
          </w:tcPr>
          <w:p w14:paraId="0F73DA77" w14:textId="51774D4F" w:rsidR="00BB0428" w:rsidRDefault="0074318F" w:rsidP="0086236C">
            <w:pPr>
              <w:ind w:firstLine="0"/>
            </w:pPr>
            <w:r>
              <w:t>Длина программы</w:t>
            </w:r>
          </w:p>
        </w:tc>
        <w:tc>
          <w:tcPr>
            <w:tcW w:w="3210" w:type="dxa"/>
          </w:tcPr>
          <w:p w14:paraId="6A90AF51" w14:textId="3F04BA13" w:rsidR="00BB0428" w:rsidRPr="00253690" w:rsidRDefault="00253690" w:rsidP="0086236C">
            <w:pPr>
              <w:ind w:firstLine="0"/>
              <w:rPr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Ñ</w:t>
            </w:r>
            <w:r>
              <w:rPr>
                <w:lang w:val="en-US"/>
              </w:rPr>
              <w:t xml:space="preserve"> = n1 * log</w:t>
            </w:r>
            <w:r w:rsidRPr="00253690">
              <w:rPr>
                <w:vertAlign w:val="subscript"/>
                <w:lang w:val="en-US"/>
              </w:rPr>
              <w:t>2</w:t>
            </w:r>
            <w:r>
              <w:rPr>
                <w:vertAlign w:val="subscript"/>
                <w:lang w:val="en-US"/>
              </w:rPr>
              <w:t xml:space="preserve"> </w:t>
            </w:r>
            <w:r>
              <w:rPr>
                <w:lang w:val="en-US"/>
              </w:rPr>
              <w:t xml:space="preserve">n1 + </w:t>
            </w:r>
            <w:r>
              <w:rPr>
                <w:lang w:val="en-US"/>
              </w:rPr>
              <w:t>n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* log</w:t>
            </w:r>
            <w:r w:rsidRPr="00253690">
              <w:rPr>
                <w:vertAlign w:val="subscript"/>
                <w:lang w:val="en-US"/>
              </w:rPr>
              <w:t>2</w:t>
            </w:r>
            <w:r>
              <w:rPr>
                <w:vertAlign w:val="subscript"/>
                <w:lang w:val="en-US"/>
              </w:rPr>
              <w:t xml:space="preserve"> </w:t>
            </w:r>
            <w:r>
              <w:rPr>
                <w:lang w:val="en-US"/>
              </w:rPr>
              <w:t>n</w:t>
            </w:r>
            <w:r>
              <w:rPr>
                <w:lang w:val="en-US"/>
              </w:rPr>
              <w:t>2</w:t>
            </w:r>
          </w:p>
        </w:tc>
        <w:tc>
          <w:tcPr>
            <w:tcW w:w="3210" w:type="dxa"/>
          </w:tcPr>
          <w:p w14:paraId="4BA2AE16" w14:textId="43F5D467" w:rsidR="00BB0428" w:rsidRPr="00253690" w:rsidRDefault="00F31FA5" w:rsidP="0086236C">
            <w:pPr>
              <w:ind w:firstLine="0"/>
              <w:rPr>
                <w:lang w:val="en-US"/>
              </w:rPr>
            </w:pPr>
            <w:r w:rsidRPr="00F31FA5">
              <w:t>231.58</w:t>
            </w:r>
          </w:p>
        </w:tc>
      </w:tr>
      <w:tr w:rsidR="00BB0428" w14:paraId="6D1222B9" w14:textId="77777777" w:rsidTr="00BB0428">
        <w:tc>
          <w:tcPr>
            <w:tcW w:w="3209" w:type="dxa"/>
          </w:tcPr>
          <w:p w14:paraId="260178B9" w14:textId="350A3AA1" w:rsidR="00BB0428" w:rsidRPr="0074318F" w:rsidRDefault="0074318F" w:rsidP="0086236C">
            <w:pPr>
              <w:ind w:firstLine="0"/>
              <w:rPr>
                <w:lang w:val="en-US"/>
              </w:rPr>
            </w:pPr>
            <w:r>
              <w:t>Объём программы (в битах)</w:t>
            </w:r>
          </w:p>
        </w:tc>
        <w:tc>
          <w:tcPr>
            <w:tcW w:w="3210" w:type="dxa"/>
          </w:tcPr>
          <w:p w14:paraId="21811C5D" w14:textId="7E31F467" w:rsidR="00BB0428" w:rsidRDefault="00F31FA5" w:rsidP="00F31FA5">
            <w:pPr>
              <w:ind w:firstLine="0"/>
              <w:jc w:val="center"/>
            </w:pPr>
            <w:r w:rsidRPr="00F31FA5">
              <w:t>V=Nlog2​n</w:t>
            </w:r>
          </w:p>
        </w:tc>
        <w:tc>
          <w:tcPr>
            <w:tcW w:w="3210" w:type="dxa"/>
          </w:tcPr>
          <w:p w14:paraId="7129D660" w14:textId="32C873E4" w:rsidR="00BB0428" w:rsidRDefault="00F31FA5" w:rsidP="0086236C">
            <w:pPr>
              <w:ind w:firstLine="0"/>
            </w:pPr>
            <w:r w:rsidRPr="00F31FA5">
              <w:t xml:space="preserve">780.44 </w:t>
            </w:r>
            <w:proofErr w:type="gramStart"/>
            <w:r w:rsidRPr="00F31FA5">
              <w:t>бит</w:t>
            </w:r>
            <w:proofErr w:type="gramEnd"/>
          </w:p>
        </w:tc>
      </w:tr>
      <w:tr w:rsidR="0074318F" w14:paraId="3E4B4952" w14:textId="77777777" w:rsidTr="00BB0428">
        <w:tc>
          <w:tcPr>
            <w:tcW w:w="3209" w:type="dxa"/>
          </w:tcPr>
          <w:p w14:paraId="686B15EC" w14:textId="0D6858F9" w:rsidR="0074318F" w:rsidRDefault="0074318F" w:rsidP="0086236C">
            <w:pPr>
              <w:ind w:firstLine="0"/>
            </w:pPr>
            <w:r>
              <w:t>Потенциальный объём программы</w:t>
            </w:r>
          </w:p>
        </w:tc>
        <w:tc>
          <w:tcPr>
            <w:tcW w:w="3210" w:type="dxa"/>
          </w:tcPr>
          <w:p w14:paraId="6F34DCC4" w14:textId="6CB01364" w:rsidR="0074318F" w:rsidRDefault="00F31FA5" w:rsidP="0086236C">
            <w:pPr>
              <w:ind w:firstLine="0"/>
            </w:pPr>
            <w:r w:rsidRPr="00F31FA5">
              <w:t>V</w:t>
            </w:r>
            <w:r w:rsidRPr="00F31FA5">
              <w:rPr>
                <w:rFonts w:ascii="Cambria Math" w:hAnsi="Cambria Math" w:cs="Cambria Math"/>
              </w:rPr>
              <w:t>∗</w:t>
            </w:r>
            <w:r w:rsidRPr="00F31FA5">
              <w:t>=(n2</w:t>
            </w:r>
            <w:r w:rsidRPr="00F31FA5">
              <w:rPr>
                <w:rFonts w:ascii="Cambria Math" w:hAnsi="Cambria Math" w:cs="Cambria Math"/>
              </w:rPr>
              <w:t>∗</w:t>
            </w:r>
            <w:r w:rsidRPr="00F31FA5">
              <w:rPr>
                <w:rFonts w:cs="Times New Roman"/>
              </w:rPr>
              <w:t>​</w:t>
            </w:r>
            <w:r w:rsidRPr="00F31FA5">
              <w:t>+</w:t>
            </w:r>
            <w:proofErr w:type="gramStart"/>
            <w:r w:rsidRPr="00F31FA5">
              <w:t>2)log</w:t>
            </w:r>
            <w:proofErr w:type="gramEnd"/>
            <w:r w:rsidRPr="00F31FA5">
              <w:t>2</w:t>
            </w:r>
            <w:r w:rsidRPr="00F31FA5">
              <w:rPr>
                <w:rFonts w:cs="Times New Roman"/>
              </w:rPr>
              <w:t>​</w:t>
            </w:r>
            <w:r w:rsidRPr="00F31FA5">
              <w:t>(n2</w:t>
            </w:r>
            <w:r w:rsidRPr="00F31FA5">
              <w:rPr>
                <w:rFonts w:ascii="Cambria Math" w:hAnsi="Cambria Math" w:cs="Cambria Math"/>
              </w:rPr>
              <w:t>∗</w:t>
            </w:r>
            <w:r w:rsidRPr="00F31FA5">
              <w:rPr>
                <w:rFonts w:cs="Times New Roman"/>
              </w:rPr>
              <w:t>​</w:t>
            </w:r>
            <w:r w:rsidRPr="00F31FA5">
              <w:t>+2)</w:t>
            </w:r>
          </w:p>
        </w:tc>
        <w:tc>
          <w:tcPr>
            <w:tcW w:w="3210" w:type="dxa"/>
          </w:tcPr>
          <w:p w14:paraId="5A0649D5" w14:textId="283CF604" w:rsidR="0074318F" w:rsidRPr="00F31FA5" w:rsidRDefault="00F31FA5" w:rsidP="008623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11.61</w:t>
            </w:r>
          </w:p>
        </w:tc>
      </w:tr>
      <w:tr w:rsidR="0074318F" w14:paraId="0A6D6761" w14:textId="77777777" w:rsidTr="00BB0428">
        <w:tc>
          <w:tcPr>
            <w:tcW w:w="3209" w:type="dxa"/>
          </w:tcPr>
          <w:p w14:paraId="26BFFCF2" w14:textId="7D86F065" w:rsidR="0074318F" w:rsidRDefault="0074318F" w:rsidP="0086236C">
            <w:pPr>
              <w:ind w:firstLine="0"/>
            </w:pPr>
            <w:r>
              <w:t>Уровень реализации программы</w:t>
            </w:r>
          </w:p>
        </w:tc>
        <w:tc>
          <w:tcPr>
            <w:tcW w:w="3210" w:type="dxa"/>
          </w:tcPr>
          <w:p w14:paraId="2E57A39C" w14:textId="272D20AF" w:rsidR="0074318F" w:rsidRDefault="00F31FA5" w:rsidP="0086236C">
            <w:pPr>
              <w:ind w:firstLine="0"/>
            </w:pPr>
            <w:r w:rsidRPr="00F31FA5">
              <w:t>L=V</w:t>
            </w:r>
            <w:r w:rsidRPr="00F31FA5">
              <w:rPr>
                <w:rFonts w:ascii="Cambria Math" w:hAnsi="Cambria Math" w:cs="Cambria Math"/>
              </w:rPr>
              <w:t>∗</w:t>
            </w:r>
            <w:r>
              <w:rPr>
                <w:rFonts w:ascii="Cambria Math" w:hAnsi="Cambria Math" w:cs="Cambria Math"/>
              </w:rPr>
              <w:t xml:space="preserve"> </w:t>
            </w:r>
            <w:r>
              <w:rPr>
                <w:rFonts w:ascii="Cambria Math" w:hAnsi="Cambria Math" w:cs="Cambria Math"/>
                <w:lang w:val="en-US"/>
              </w:rPr>
              <w:t>/ V</w:t>
            </w:r>
            <w:r w:rsidRPr="00F31FA5">
              <w:rPr>
                <w:rFonts w:cs="Times New Roman"/>
              </w:rPr>
              <w:t>​</w:t>
            </w:r>
          </w:p>
        </w:tc>
        <w:tc>
          <w:tcPr>
            <w:tcW w:w="3210" w:type="dxa"/>
          </w:tcPr>
          <w:p w14:paraId="732C6D63" w14:textId="79A36E09" w:rsidR="0074318F" w:rsidRDefault="00C06DBD" w:rsidP="0086236C">
            <w:pPr>
              <w:ind w:firstLine="0"/>
            </w:pPr>
            <w:r w:rsidRPr="00C06DBD">
              <w:t>0.01488</w:t>
            </w:r>
          </w:p>
        </w:tc>
      </w:tr>
      <w:tr w:rsidR="0074318F" w14:paraId="02234354" w14:textId="77777777" w:rsidTr="00BB0428">
        <w:tc>
          <w:tcPr>
            <w:tcW w:w="3209" w:type="dxa"/>
          </w:tcPr>
          <w:p w14:paraId="06BA6CB4" w14:textId="5F59615C" w:rsidR="0074318F" w:rsidRDefault="0074318F" w:rsidP="0086236C">
            <w:pPr>
              <w:ind w:firstLine="0"/>
            </w:pPr>
            <w:r>
              <w:t>Уровень языка</w:t>
            </w:r>
          </w:p>
        </w:tc>
        <w:tc>
          <w:tcPr>
            <w:tcW w:w="3210" w:type="dxa"/>
          </w:tcPr>
          <w:p w14:paraId="38E8F3BB" w14:textId="58E0F081" w:rsidR="0074318F" w:rsidRDefault="00F31FA5" w:rsidP="00F31FA5">
            <w:pPr>
              <w:tabs>
                <w:tab w:val="left" w:pos="960"/>
              </w:tabs>
              <w:ind w:firstLine="0"/>
            </w:pPr>
            <w:r>
              <w:tab/>
            </w:r>
            <w:r w:rsidRPr="00F31FA5">
              <w:t>λ=L</w:t>
            </w:r>
            <w:r w:rsidRPr="00F31FA5">
              <w:rPr>
                <w:rFonts w:ascii="Cambria Math" w:hAnsi="Cambria Math" w:cs="Cambria Math"/>
              </w:rPr>
              <w:t>⋅</w:t>
            </w:r>
            <w:r w:rsidRPr="00F31FA5">
              <w:t>V</w:t>
            </w:r>
            <w:r w:rsidRPr="00F31FA5">
              <w:rPr>
                <w:rFonts w:ascii="Cambria Math" w:hAnsi="Cambria Math" w:cs="Cambria Math"/>
              </w:rPr>
              <w:t>∗</w:t>
            </w:r>
          </w:p>
        </w:tc>
        <w:tc>
          <w:tcPr>
            <w:tcW w:w="3210" w:type="dxa"/>
          </w:tcPr>
          <w:p w14:paraId="5BDB2B91" w14:textId="094957A9" w:rsidR="0074318F" w:rsidRDefault="00C06DBD" w:rsidP="0086236C">
            <w:pPr>
              <w:ind w:firstLine="0"/>
            </w:pPr>
            <w:r w:rsidRPr="00C06DBD">
              <w:t>0.173</w:t>
            </w:r>
          </w:p>
        </w:tc>
      </w:tr>
      <w:tr w:rsidR="0074318F" w14:paraId="0910413F" w14:textId="77777777" w:rsidTr="00BB0428">
        <w:tc>
          <w:tcPr>
            <w:tcW w:w="3209" w:type="dxa"/>
          </w:tcPr>
          <w:p w14:paraId="2A38F073" w14:textId="10C7C013" w:rsidR="0074318F" w:rsidRDefault="0074318F" w:rsidP="0086236C">
            <w:pPr>
              <w:ind w:firstLine="0"/>
            </w:pPr>
            <w:r>
              <w:t>Работа по программированию</w:t>
            </w:r>
          </w:p>
        </w:tc>
        <w:tc>
          <w:tcPr>
            <w:tcW w:w="3210" w:type="dxa"/>
          </w:tcPr>
          <w:p w14:paraId="656D2D6A" w14:textId="2DB92E80" w:rsidR="0074318F" w:rsidRPr="00F31FA5" w:rsidRDefault="00F31FA5" w:rsidP="0086236C">
            <w:pPr>
              <w:ind w:firstLine="0"/>
              <w:rPr>
                <w:lang w:val="en-US"/>
              </w:rPr>
            </w:pPr>
            <w:r w:rsidRPr="00F31FA5">
              <w:t>E=</w:t>
            </w:r>
            <w:r>
              <w:rPr>
                <w:lang w:val="en-US"/>
              </w:rPr>
              <w:t>V/L</w:t>
            </w:r>
          </w:p>
        </w:tc>
        <w:tc>
          <w:tcPr>
            <w:tcW w:w="3210" w:type="dxa"/>
          </w:tcPr>
          <w:p w14:paraId="287419D8" w14:textId="76C864CF" w:rsidR="0074318F" w:rsidRDefault="00C06DBD" w:rsidP="0086236C">
            <w:pPr>
              <w:ind w:firstLine="0"/>
            </w:pPr>
            <w:r w:rsidRPr="00C06DBD">
              <w:t>52464.49</w:t>
            </w:r>
          </w:p>
        </w:tc>
      </w:tr>
    </w:tbl>
    <w:p w14:paraId="2840AD2A" w14:textId="741F9AF3" w:rsidR="0075442A" w:rsidRDefault="0075442A" w:rsidP="0086236C">
      <w:pPr>
        <w:rPr>
          <w:lang w:val="en-US"/>
        </w:rPr>
      </w:pPr>
    </w:p>
    <w:p w14:paraId="2C9FA4E2" w14:textId="77777777" w:rsidR="00C06DBD" w:rsidRDefault="00C06DBD" w:rsidP="0086236C">
      <w:pPr>
        <w:rPr>
          <w:lang w:val="en-US"/>
        </w:rPr>
      </w:pPr>
    </w:p>
    <w:p w14:paraId="4C305BA3" w14:textId="1C590B0E" w:rsidR="00C06DBD" w:rsidRPr="00C06DBD" w:rsidRDefault="00C06DBD" w:rsidP="00C06DBD">
      <w:r w:rsidRPr="00C06DBD">
        <w:lastRenderedPageBreak/>
        <w:t xml:space="preserve">Анализируя полученные показатели, можно сказать, что уровень исследуемой программы достаточно низкий, так как потенциальный объём программы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=11,61</m:t>
        </m:r>
      </m:oMath>
      <w:r w:rsidRPr="00C06DBD">
        <w:rPr>
          <w:rFonts w:eastAsiaTheme="minorEastAsia"/>
        </w:rPr>
        <w:t xml:space="preserve"> </w:t>
      </w:r>
      <w:r w:rsidRPr="00C06DBD">
        <w:t xml:space="preserve">значительно меньше её реального объёма </w:t>
      </w:r>
      <m:oMath>
        <m:r>
          <w:rPr>
            <w:rFonts w:ascii="Cambria Math" w:hAnsi="Cambria Math"/>
          </w:rPr>
          <m:t>V=780,44</m:t>
        </m:r>
      </m:oMath>
      <w:r w:rsidRPr="00C06DBD">
        <w:t xml:space="preserve">. Уровень реализации программы </w:t>
      </w:r>
      <m:oMath>
        <m:r>
          <w:rPr>
            <w:rFonts w:ascii="Cambria Math" w:hAnsi="Cambria Math"/>
          </w:rPr>
          <m:t>L=0,01488</m:t>
        </m:r>
      </m:oMath>
      <w:r w:rsidRPr="00C06DBD">
        <w:t>, что также свидетельствует о низком уровне использования возможностей языка программирования C# для решения поставленной задачи.</w:t>
      </w:r>
    </w:p>
    <w:p w14:paraId="763846FE" w14:textId="44F594C4" w:rsidR="00C06DBD" w:rsidRPr="00C06DBD" w:rsidRDefault="00C06DBD" w:rsidP="00C06DBD">
      <w:r w:rsidRPr="00C06DBD">
        <w:t xml:space="preserve">Фактическая длина реализации программы </w:t>
      </w:r>
      <m:oMath>
        <m:r>
          <w:rPr>
            <w:rFonts w:ascii="Cambria Math" w:hAnsi="Cambria Math"/>
          </w:rPr>
          <m:t>N=139</m:t>
        </m:r>
      </m:oMath>
      <w:r w:rsidRPr="00C06DBD">
        <w:rPr>
          <w:rFonts w:eastAsiaTheme="minorEastAsia"/>
        </w:rPr>
        <w:t xml:space="preserve"> </w:t>
      </w:r>
      <w:r w:rsidRPr="00C06DBD">
        <w:t xml:space="preserve">значительно меньше расчётной длины программы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=231,58</m:t>
        </m:r>
      </m:oMath>
      <w:r w:rsidRPr="00C06DBD">
        <w:t>. Следовательно, согласно методике оценки Холстеда, несовершенства программирования в представленном решении задачи отсутствуют.</w:t>
      </w:r>
    </w:p>
    <w:p w14:paraId="28B9F103" w14:textId="77777777" w:rsidR="00C06DBD" w:rsidRPr="00C06DBD" w:rsidRDefault="00C06DBD" w:rsidP="0086236C"/>
    <w:sectPr w:rsidR="00C06DBD" w:rsidRPr="00C06DBD" w:rsidSect="007A03C0">
      <w:headerReference w:type="default" r:id="rId9"/>
      <w:pgSz w:w="11906" w:h="16838" w:code="9"/>
      <w:pgMar w:top="1134" w:right="566" w:bottom="851" w:left="1701" w:header="624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85801" w14:textId="77777777" w:rsidR="004D10F7" w:rsidRDefault="004D10F7" w:rsidP="00A21E10">
      <w:pPr>
        <w:spacing w:line="240" w:lineRule="auto"/>
      </w:pPr>
      <w:r>
        <w:separator/>
      </w:r>
    </w:p>
  </w:endnote>
  <w:endnote w:type="continuationSeparator" w:id="0">
    <w:p w14:paraId="6C189B8F" w14:textId="77777777" w:rsidR="004D10F7" w:rsidRDefault="004D10F7" w:rsidP="00A21E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0916" w14:textId="77777777" w:rsidR="00DD411F" w:rsidRDefault="00DD411F">
    <w:pPr>
      <w:pStyle w:val="a9"/>
      <w:jc w:val="center"/>
    </w:pPr>
  </w:p>
  <w:p w14:paraId="48EA8535" w14:textId="77777777" w:rsidR="00DD411F" w:rsidRDefault="00DD41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E780" w14:textId="77777777" w:rsidR="004D10F7" w:rsidRDefault="004D10F7" w:rsidP="00A21E10">
      <w:pPr>
        <w:spacing w:line="240" w:lineRule="auto"/>
      </w:pPr>
      <w:r>
        <w:separator/>
      </w:r>
    </w:p>
  </w:footnote>
  <w:footnote w:type="continuationSeparator" w:id="0">
    <w:p w14:paraId="757BD4C1" w14:textId="77777777" w:rsidR="004D10F7" w:rsidRDefault="004D10F7" w:rsidP="00A21E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2880" w14:textId="25BA5E27" w:rsidR="00DD411F" w:rsidRDefault="00DD411F" w:rsidP="007A03C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DB3"/>
    <w:multiLevelType w:val="hybridMultilevel"/>
    <w:tmpl w:val="2DEE54B2"/>
    <w:lvl w:ilvl="0" w:tplc="8B442B9E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466F2D"/>
    <w:multiLevelType w:val="hybridMultilevel"/>
    <w:tmpl w:val="BB821E9A"/>
    <w:lvl w:ilvl="0" w:tplc="8242B40E">
      <w:start w:val="1"/>
      <w:numFmt w:val="bullet"/>
      <w:pStyle w:val="a0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0DB8931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43B87E6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6EAFD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1B2432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AC2303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F29CF59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752011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4A6C703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194D5938"/>
    <w:multiLevelType w:val="hybridMultilevel"/>
    <w:tmpl w:val="19D0B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CD403B"/>
    <w:multiLevelType w:val="hybridMultilevel"/>
    <w:tmpl w:val="10B07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BF686F"/>
    <w:multiLevelType w:val="hybridMultilevel"/>
    <w:tmpl w:val="2EC0FDAE"/>
    <w:lvl w:ilvl="0" w:tplc="9DAA0A5C">
      <w:start w:val="1"/>
      <w:numFmt w:val="decimal"/>
      <w:pStyle w:val="a1"/>
      <w:lvlText w:val="%1."/>
      <w:lvlJc w:val="left"/>
      <w:pPr>
        <w:tabs>
          <w:tab w:val="num" w:pos="106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D357B8A"/>
    <w:multiLevelType w:val="hybridMultilevel"/>
    <w:tmpl w:val="2934FFAC"/>
    <w:lvl w:ilvl="0" w:tplc="9FF65254">
      <w:start w:val="1"/>
      <w:numFmt w:val="decimal"/>
      <w:pStyle w:val="a2"/>
      <w:lvlText w:val="%1."/>
      <w:lvlJc w:val="left"/>
      <w:pPr>
        <w:tabs>
          <w:tab w:val="num" w:pos="1174"/>
        </w:tabs>
        <w:ind w:left="0" w:firstLine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92206710">
    <w:abstractNumId w:val="5"/>
  </w:num>
  <w:num w:numId="2" w16cid:durableId="729378756">
    <w:abstractNumId w:val="1"/>
  </w:num>
  <w:num w:numId="3" w16cid:durableId="1315068532">
    <w:abstractNumId w:val="4"/>
  </w:num>
  <w:num w:numId="4" w16cid:durableId="1254628176">
    <w:abstractNumId w:val="2"/>
  </w:num>
  <w:num w:numId="5" w16cid:durableId="34475886">
    <w:abstractNumId w:val="3"/>
  </w:num>
  <w:num w:numId="6" w16cid:durableId="21200971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912372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34"/>
    <w:rsid w:val="00013F16"/>
    <w:rsid w:val="000316EE"/>
    <w:rsid w:val="000322D8"/>
    <w:rsid w:val="00066ABF"/>
    <w:rsid w:val="00082421"/>
    <w:rsid w:val="00082C30"/>
    <w:rsid w:val="00091720"/>
    <w:rsid w:val="000957C4"/>
    <w:rsid w:val="000A103C"/>
    <w:rsid w:val="000B0072"/>
    <w:rsid w:val="000B0A04"/>
    <w:rsid w:val="000B1459"/>
    <w:rsid w:val="000B632C"/>
    <w:rsid w:val="000D0CED"/>
    <w:rsid w:val="000D4197"/>
    <w:rsid w:val="000E2CFB"/>
    <w:rsid w:val="000F0113"/>
    <w:rsid w:val="001018C7"/>
    <w:rsid w:val="00110443"/>
    <w:rsid w:val="00131FC9"/>
    <w:rsid w:val="001400EC"/>
    <w:rsid w:val="0014211D"/>
    <w:rsid w:val="001957A4"/>
    <w:rsid w:val="001A66F1"/>
    <w:rsid w:val="001A7809"/>
    <w:rsid w:val="001C649C"/>
    <w:rsid w:val="001D08E2"/>
    <w:rsid w:val="001D23AA"/>
    <w:rsid w:val="001D3341"/>
    <w:rsid w:val="001E1B29"/>
    <w:rsid w:val="001E5EF0"/>
    <w:rsid w:val="001E6DBE"/>
    <w:rsid w:val="001E766F"/>
    <w:rsid w:val="001F43DC"/>
    <w:rsid w:val="0021145E"/>
    <w:rsid w:val="00214627"/>
    <w:rsid w:val="002156A3"/>
    <w:rsid w:val="00230FF0"/>
    <w:rsid w:val="002424C6"/>
    <w:rsid w:val="00253690"/>
    <w:rsid w:val="00257A15"/>
    <w:rsid w:val="00264CBA"/>
    <w:rsid w:val="00267D82"/>
    <w:rsid w:val="00270EC6"/>
    <w:rsid w:val="00277ED4"/>
    <w:rsid w:val="00287428"/>
    <w:rsid w:val="00291047"/>
    <w:rsid w:val="002A22F6"/>
    <w:rsid w:val="002A5975"/>
    <w:rsid w:val="002A76BE"/>
    <w:rsid w:val="002A7B5F"/>
    <w:rsid w:val="002B0864"/>
    <w:rsid w:val="002B3BDF"/>
    <w:rsid w:val="002C1C61"/>
    <w:rsid w:val="002C3D66"/>
    <w:rsid w:val="002C434B"/>
    <w:rsid w:val="002E171B"/>
    <w:rsid w:val="002E17F1"/>
    <w:rsid w:val="002E70DE"/>
    <w:rsid w:val="002F0344"/>
    <w:rsid w:val="00322004"/>
    <w:rsid w:val="00342DFB"/>
    <w:rsid w:val="00356E25"/>
    <w:rsid w:val="00362A0C"/>
    <w:rsid w:val="00373B53"/>
    <w:rsid w:val="00375B5E"/>
    <w:rsid w:val="003764DB"/>
    <w:rsid w:val="003867A2"/>
    <w:rsid w:val="003A23B7"/>
    <w:rsid w:val="003A2EB2"/>
    <w:rsid w:val="003A331A"/>
    <w:rsid w:val="003B1319"/>
    <w:rsid w:val="003C4881"/>
    <w:rsid w:val="003D0E7E"/>
    <w:rsid w:val="003D7598"/>
    <w:rsid w:val="003E65DA"/>
    <w:rsid w:val="00412233"/>
    <w:rsid w:val="00412AC2"/>
    <w:rsid w:val="004135A9"/>
    <w:rsid w:val="004258F2"/>
    <w:rsid w:val="00425934"/>
    <w:rsid w:val="00432A9B"/>
    <w:rsid w:val="0044043A"/>
    <w:rsid w:val="00442C41"/>
    <w:rsid w:val="00457FA8"/>
    <w:rsid w:val="0046533C"/>
    <w:rsid w:val="00467BFD"/>
    <w:rsid w:val="00470490"/>
    <w:rsid w:val="00474F38"/>
    <w:rsid w:val="004751F9"/>
    <w:rsid w:val="00487D94"/>
    <w:rsid w:val="00490613"/>
    <w:rsid w:val="00493F00"/>
    <w:rsid w:val="00494A3D"/>
    <w:rsid w:val="0049740E"/>
    <w:rsid w:val="004A05FE"/>
    <w:rsid w:val="004A1E02"/>
    <w:rsid w:val="004A37E9"/>
    <w:rsid w:val="004B3819"/>
    <w:rsid w:val="004B4218"/>
    <w:rsid w:val="004C362A"/>
    <w:rsid w:val="004D097E"/>
    <w:rsid w:val="004D10F7"/>
    <w:rsid w:val="004E7A72"/>
    <w:rsid w:val="005069E1"/>
    <w:rsid w:val="00512211"/>
    <w:rsid w:val="005173B9"/>
    <w:rsid w:val="005327A5"/>
    <w:rsid w:val="00547BD9"/>
    <w:rsid w:val="005745ED"/>
    <w:rsid w:val="00575FDD"/>
    <w:rsid w:val="00585033"/>
    <w:rsid w:val="00594B0B"/>
    <w:rsid w:val="00594C80"/>
    <w:rsid w:val="005A1EE9"/>
    <w:rsid w:val="005A7E19"/>
    <w:rsid w:val="005B37EF"/>
    <w:rsid w:val="005C4418"/>
    <w:rsid w:val="005C6A38"/>
    <w:rsid w:val="005D118C"/>
    <w:rsid w:val="005E160B"/>
    <w:rsid w:val="005E37FD"/>
    <w:rsid w:val="00607CAF"/>
    <w:rsid w:val="00614571"/>
    <w:rsid w:val="00622AD8"/>
    <w:rsid w:val="00627851"/>
    <w:rsid w:val="006325CC"/>
    <w:rsid w:val="00637949"/>
    <w:rsid w:val="006411C5"/>
    <w:rsid w:val="00647013"/>
    <w:rsid w:val="00652A79"/>
    <w:rsid w:val="006550F0"/>
    <w:rsid w:val="006716BC"/>
    <w:rsid w:val="00674344"/>
    <w:rsid w:val="00684588"/>
    <w:rsid w:val="0069257F"/>
    <w:rsid w:val="00696007"/>
    <w:rsid w:val="006A53E7"/>
    <w:rsid w:val="006A62C8"/>
    <w:rsid w:val="006B1218"/>
    <w:rsid w:val="006C5EF3"/>
    <w:rsid w:val="006C62EF"/>
    <w:rsid w:val="006C6389"/>
    <w:rsid w:val="006D14E1"/>
    <w:rsid w:val="006E17D0"/>
    <w:rsid w:val="006E2B93"/>
    <w:rsid w:val="006E74E5"/>
    <w:rsid w:val="006F5799"/>
    <w:rsid w:val="00701636"/>
    <w:rsid w:val="007025DB"/>
    <w:rsid w:val="00702BAE"/>
    <w:rsid w:val="00716959"/>
    <w:rsid w:val="00717734"/>
    <w:rsid w:val="0074318F"/>
    <w:rsid w:val="00747C7E"/>
    <w:rsid w:val="0075442A"/>
    <w:rsid w:val="00760D90"/>
    <w:rsid w:val="007635FC"/>
    <w:rsid w:val="00773AFE"/>
    <w:rsid w:val="00773D8E"/>
    <w:rsid w:val="0077439D"/>
    <w:rsid w:val="00777361"/>
    <w:rsid w:val="007866C3"/>
    <w:rsid w:val="00796A02"/>
    <w:rsid w:val="007A03C0"/>
    <w:rsid w:val="007A1236"/>
    <w:rsid w:val="007A31F2"/>
    <w:rsid w:val="007A5CF2"/>
    <w:rsid w:val="007A6607"/>
    <w:rsid w:val="007A7C93"/>
    <w:rsid w:val="007B0D0C"/>
    <w:rsid w:val="007B3B68"/>
    <w:rsid w:val="007E2249"/>
    <w:rsid w:val="007F098B"/>
    <w:rsid w:val="0080342A"/>
    <w:rsid w:val="00815C9F"/>
    <w:rsid w:val="00831EC2"/>
    <w:rsid w:val="00833BE5"/>
    <w:rsid w:val="00835CEE"/>
    <w:rsid w:val="00840987"/>
    <w:rsid w:val="00841D90"/>
    <w:rsid w:val="00842FB0"/>
    <w:rsid w:val="00845B0B"/>
    <w:rsid w:val="008516A6"/>
    <w:rsid w:val="0086236C"/>
    <w:rsid w:val="008629CB"/>
    <w:rsid w:val="0086374D"/>
    <w:rsid w:val="008649E5"/>
    <w:rsid w:val="00873B4D"/>
    <w:rsid w:val="008B07AA"/>
    <w:rsid w:val="008C6DB1"/>
    <w:rsid w:val="008E6D01"/>
    <w:rsid w:val="008F2EEA"/>
    <w:rsid w:val="009005D4"/>
    <w:rsid w:val="00906783"/>
    <w:rsid w:val="0091296D"/>
    <w:rsid w:val="00916783"/>
    <w:rsid w:val="00931231"/>
    <w:rsid w:val="00942AE4"/>
    <w:rsid w:val="009471ED"/>
    <w:rsid w:val="00952EAE"/>
    <w:rsid w:val="00953EE3"/>
    <w:rsid w:val="00965AAA"/>
    <w:rsid w:val="00976FF6"/>
    <w:rsid w:val="00987A0D"/>
    <w:rsid w:val="009922D2"/>
    <w:rsid w:val="00995511"/>
    <w:rsid w:val="00997727"/>
    <w:rsid w:val="009A24C1"/>
    <w:rsid w:val="009A2525"/>
    <w:rsid w:val="009E3FB7"/>
    <w:rsid w:val="009F0B9E"/>
    <w:rsid w:val="009F6089"/>
    <w:rsid w:val="009F67A3"/>
    <w:rsid w:val="00A00E17"/>
    <w:rsid w:val="00A06461"/>
    <w:rsid w:val="00A21E10"/>
    <w:rsid w:val="00A355F7"/>
    <w:rsid w:val="00A41EDA"/>
    <w:rsid w:val="00A428D3"/>
    <w:rsid w:val="00A44BF5"/>
    <w:rsid w:val="00A5665D"/>
    <w:rsid w:val="00A577D6"/>
    <w:rsid w:val="00A67321"/>
    <w:rsid w:val="00A82D6A"/>
    <w:rsid w:val="00A82E54"/>
    <w:rsid w:val="00A84C9B"/>
    <w:rsid w:val="00A9093D"/>
    <w:rsid w:val="00A92F18"/>
    <w:rsid w:val="00A972DA"/>
    <w:rsid w:val="00AB0B28"/>
    <w:rsid w:val="00AB375B"/>
    <w:rsid w:val="00AB609A"/>
    <w:rsid w:val="00AB6D5C"/>
    <w:rsid w:val="00AC3B75"/>
    <w:rsid w:val="00AC5CF0"/>
    <w:rsid w:val="00AD239F"/>
    <w:rsid w:val="00AE2E0A"/>
    <w:rsid w:val="00AE6FAE"/>
    <w:rsid w:val="00AF43B5"/>
    <w:rsid w:val="00B00CF9"/>
    <w:rsid w:val="00B0289A"/>
    <w:rsid w:val="00B039F0"/>
    <w:rsid w:val="00B05A3A"/>
    <w:rsid w:val="00B05DAE"/>
    <w:rsid w:val="00B26530"/>
    <w:rsid w:val="00B30367"/>
    <w:rsid w:val="00B42DD8"/>
    <w:rsid w:val="00B47B62"/>
    <w:rsid w:val="00B51756"/>
    <w:rsid w:val="00B51BC3"/>
    <w:rsid w:val="00B5675A"/>
    <w:rsid w:val="00B71CE4"/>
    <w:rsid w:val="00B74561"/>
    <w:rsid w:val="00B76347"/>
    <w:rsid w:val="00B77DD5"/>
    <w:rsid w:val="00B94821"/>
    <w:rsid w:val="00BA111D"/>
    <w:rsid w:val="00BB0428"/>
    <w:rsid w:val="00BB4434"/>
    <w:rsid w:val="00BB555E"/>
    <w:rsid w:val="00BD6F6D"/>
    <w:rsid w:val="00BE184C"/>
    <w:rsid w:val="00BE1D1C"/>
    <w:rsid w:val="00BE22B5"/>
    <w:rsid w:val="00BE29EC"/>
    <w:rsid w:val="00BF40C2"/>
    <w:rsid w:val="00BF72BE"/>
    <w:rsid w:val="00C027D0"/>
    <w:rsid w:val="00C06DBD"/>
    <w:rsid w:val="00C1022C"/>
    <w:rsid w:val="00C159CF"/>
    <w:rsid w:val="00C172F3"/>
    <w:rsid w:val="00C17739"/>
    <w:rsid w:val="00C2176D"/>
    <w:rsid w:val="00C23DDB"/>
    <w:rsid w:val="00C3453E"/>
    <w:rsid w:val="00C3726E"/>
    <w:rsid w:val="00C408FA"/>
    <w:rsid w:val="00C5539B"/>
    <w:rsid w:val="00C73242"/>
    <w:rsid w:val="00C73B1D"/>
    <w:rsid w:val="00C7451B"/>
    <w:rsid w:val="00C75034"/>
    <w:rsid w:val="00C96348"/>
    <w:rsid w:val="00CA3F93"/>
    <w:rsid w:val="00CA6CA9"/>
    <w:rsid w:val="00CB1537"/>
    <w:rsid w:val="00CC2B0B"/>
    <w:rsid w:val="00CD78EE"/>
    <w:rsid w:val="00D15D33"/>
    <w:rsid w:val="00D167D6"/>
    <w:rsid w:val="00D20E3A"/>
    <w:rsid w:val="00D2661E"/>
    <w:rsid w:val="00D339F8"/>
    <w:rsid w:val="00D364E2"/>
    <w:rsid w:val="00D373D4"/>
    <w:rsid w:val="00D4004A"/>
    <w:rsid w:val="00D42755"/>
    <w:rsid w:val="00D50702"/>
    <w:rsid w:val="00D567E7"/>
    <w:rsid w:val="00D73AF6"/>
    <w:rsid w:val="00D73CFF"/>
    <w:rsid w:val="00DA29A2"/>
    <w:rsid w:val="00DA327E"/>
    <w:rsid w:val="00DB19D9"/>
    <w:rsid w:val="00DB733A"/>
    <w:rsid w:val="00DC490A"/>
    <w:rsid w:val="00DC71DC"/>
    <w:rsid w:val="00DD411F"/>
    <w:rsid w:val="00E01146"/>
    <w:rsid w:val="00E06C19"/>
    <w:rsid w:val="00E10A0F"/>
    <w:rsid w:val="00E136CE"/>
    <w:rsid w:val="00E138AE"/>
    <w:rsid w:val="00E20745"/>
    <w:rsid w:val="00E36970"/>
    <w:rsid w:val="00E417E3"/>
    <w:rsid w:val="00E45419"/>
    <w:rsid w:val="00E500D1"/>
    <w:rsid w:val="00E67F4F"/>
    <w:rsid w:val="00E71BD6"/>
    <w:rsid w:val="00E72FEA"/>
    <w:rsid w:val="00E81923"/>
    <w:rsid w:val="00E8344E"/>
    <w:rsid w:val="00E84960"/>
    <w:rsid w:val="00E84B41"/>
    <w:rsid w:val="00E86936"/>
    <w:rsid w:val="00E92F47"/>
    <w:rsid w:val="00E94CEF"/>
    <w:rsid w:val="00EA1BC3"/>
    <w:rsid w:val="00EA6EDD"/>
    <w:rsid w:val="00EB4C77"/>
    <w:rsid w:val="00EE1D9C"/>
    <w:rsid w:val="00EF61F1"/>
    <w:rsid w:val="00EF7B28"/>
    <w:rsid w:val="00F0058E"/>
    <w:rsid w:val="00F059CC"/>
    <w:rsid w:val="00F15F99"/>
    <w:rsid w:val="00F22BA2"/>
    <w:rsid w:val="00F260ED"/>
    <w:rsid w:val="00F31FA5"/>
    <w:rsid w:val="00F32D69"/>
    <w:rsid w:val="00F41C9C"/>
    <w:rsid w:val="00F53F26"/>
    <w:rsid w:val="00F55271"/>
    <w:rsid w:val="00F75236"/>
    <w:rsid w:val="00F80194"/>
    <w:rsid w:val="00F84231"/>
    <w:rsid w:val="00F9746B"/>
    <w:rsid w:val="00FA2B25"/>
    <w:rsid w:val="00FA2BA2"/>
    <w:rsid w:val="00FC2821"/>
    <w:rsid w:val="00FC3B30"/>
    <w:rsid w:val="00FC6F1E"/>
    <w:rsid w:val="00FD548D"/>
    <w:rsid w:val="00FD71CC"/>
    <w:rsid w:val="00FD723D"/>
    <w:rsid w:val="00FF7681"/>
    <w:rsid w:val="00FF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452F"/>
  <w15:docId w15:val="{FED79442-DA53-4917-B0E7-E28DEF65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73D8E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link w:val="10"/>
    <w:uiPriority w:val="9"/>
    <w:qFormat/>
    <w:rsid w:val="001E6DBE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1E6DBE"/>
    <w:pPr>
      <w:keepNext/>
      <w:keepLines/>
      <w:spacing w:before="360" w:after="240"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777361"/>
    <w:pPr>
      <w:keepNext/>
      <w:keepLines/>
      <w:spacing w:before="360" w:after="240"/>
      <w:outlineLvl w:val="2"/>
    </w:pPr>
    <w:rPr>
      <w:rFonts w:eastAsiaTheme="majorEastAsia" w:cstheme="majorBidi"/>
      <w:b/>
      <w:bCs/>
      <w:i/>
    </w:rPr>
  </w:style>
  <w:style w:type="paragraph" w:styleId="4">
    <w:name w:val="heading 4"/>
    <w:basedOn w:val="a3"/>
    <w:next w:val="a3"/>
    <w:link w:val="40"/>
    <w:uiPriority w:val="9"/>
    <w:unhideWhenUsed/>
    <w:rsid w:val="00B26530"/>
    <w:pPr>
      <w:keepNext/>
      <w:keepLines/>
      <w:spacing w:before="200"/>
      <w:ind w:left="864" w:hanging="864"/>
      <w:outlineLvl w:val="3"/>
    </w:pPr>
    <w:rPr>
      <w:rFonts w:eastAsiaTheme="majorEastAsia" w:cstheme="majorBidi"/>
      <w:bCs/>
      <w:iCs/>
      <w:u w:val="single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1E6DBE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character" w:customStyle="1" w:styleId="20">
    <w:name w:val="Заголовок 2 Знак"/>
    <w:basedOn w:val="a4"/>
    <w:link w:val="2"/>
    <w:uiPriority w:val="9"/>
    <w:rsid w:val="001E6DBE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77361"/>
    <w:rPr>
      <w:rFonts w:ascii="Times New Roman" w:eastAsiaTheme="majorEastAsia" w:hAnsi="Times New Roman" w:cstheme="majorBidi"/>
      <w:b/>
      <w:bCs/>
      <w:i/>
      <w:sz w:val="28"/>
    </w:rPr>
  </w:style>
  <w:style w:type="paragraph" w:styleId="a7">
    <w:name w:val="header"/>
    <w:link w:val="a8"/>
    <w:uiPriority w:val="99"/>
    <w:unhideWhenUsed/>
    <w:rsid w:val="00A21E10"/>
    <w:pPr>
      <w:tabs>
        <w:tab w:val="center" w:pos="4677"/>
        <w:tab w:val="right" w:pos="9355"/>
      </w:tabs>
      <w:spacing w:line="240" w:lineRule="auto"/>
    </w:pPr>
    <w:rPr>
      <w:rFonts w:ascii="Times New Roman" w:hAnsi="Times New Roman"/>
      <w:sz w:val="24"/>
    </w:rPr>
  </w:style>
  <w:style w:type="character" w:customStyle="1" w:styleId="a8">
    <w:name w:val="Верхний колонтитул Знак"/>
    <w:basedOn w:val="a4"/>
    <w:link w:val="a7"/>
    <w:uiPriority w:val="99"/>
    <w:rsid w:val="00A21E10"/>
    <w:rPr>
      <w:rFonts w:ascii="Times New Roman" w:hAnsi="Times New Roman"/>
      <w:sz w:val="24"/>
    </w:rPr>
  </w:style>
  <w:style w:type="paragraph" w:styleId="a9">
    <w:name w:val="footer"/>
    <w:basedOn w:val="a3"/>
    <w:link w:val="aa"/>
    <w:uiPriority w:val="99"/>
    <w:unhideWhenUsed/>
    <w:rsid w:val="00A21E1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4"/>
    <w:link w:val="a9"/>
    <w:uiPriority w:val="99"/>
    <w:rsid w:val="00A21E10"/>
    <w:rPr>
      <w:rFonts w:ascii="Times New Roman" w:hAnsi="Times New Roman"/>
      <w:sz w:val="28"/>
    </w:rPr>
  </w:style>
  <w:style w:type="paragraph" w:styleId="ab">
    <w:name w:val="TOC Heading"/>
    <w:basedOn w:val="1"/>
    <w:next w:val="a3"/>
    <w:uiPriority w:val="39"/>
    <w:unhideWhenUsed/>
    <w:qFormat/>
    <w:rsid w:val="00277ED4"/>
    <w:pPr>
      <w:pageBreakBefore w:val="0"/>
      <w:outlineLvl w:val="9"/>
    </w:pPr>
    <w:rPr>
      <w:caps w:val="0"/>
    </w:rPr>
  </w:style>
  <w:style w:type="paragraph" w:customStyle="1" w:styleId="ac">
    <w:name w:val="Рисунок"/>
    <w:basedOn w:val="ad"/>
    <w:next w:val="ad"/>
    <w:qFormat/>
    <w:rsid w:val="00277ED4"/>
    <w:pPr>
      <w:keepNext/>
      <w:spacing w:after="0" w:line="360" w:lineRule="auto"/>
    </w:pPr>
    <w:rPr>
      <w:i w:val="0"/>
    </w:rPr>
  </w:style>
  <w:style w:type="paragraph" w:styleId="ad">
    <w:name w:val="caption"/>
    <w:next w:val="a3"/>
    <w:uiPriority w:val="35"/>
    <w:unhideWhenUsed/>
    <w:qFormat/>
    <w:rsid w:val="00953EE3"/>
    <w:pPr>
      <w:keepLines/>
      <w:jc w:val="center"/>
    </w:pPr>
    <w:rPr>
      <w:rFonts w:ascii="Times New Roman" w:hAnsi="Times New Roman"/>
      <w:bCs/>
      <w:i/>
      <w:sz w:val="24"/>
      <w:szCs w:val="18"/>
    </w:rPr>
  </w:style>
  <w:style w:type="paragraph" w:styleId="ae">
    <w:name w:val="Normal (Web)"/>
    <w:basedOn w:val="a3"/>
    <w:uiPriority w:val="99"/>
    <w:semiHidden/>
    <w:unhideWhenUsed/>
    <w:rsid w:val="0071773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c1">
    <w:name w:val="c1"/>
    <w:basedOn w:val="a4"/>
    <w:rsid w:val="00A9093D"/>
  </w:style>
  <w:style w:type="paragraph" w:styleId="af">
    <w:name w:val="List Paragraph"/>
    <w:aliases w:val="Список1"/>
    <w:basedOn w:val="a3"/>
    <w:link w:val="af0"/>
    <w:uiPriority w:val="34"/>
    <w:qFormat/>
    <w:rsid w:val="00A9093D"/>
    <w:pPr>
      <w:ind w:left="720"/>
      <w:contextualSpacing/>
    </w:pPr>
  </w:style>
  <w:style w:type="character" w:styleId="af1">
    <w:name w:val="Hyperlink"/>
    <w:basedOn w:val="a4"/>
    <w:uiPriority w:val="99"/>
    <w:unhideWhenUsed/>
    <w:rsid w:val="005745ED"/>
    <w:rPr>
      <w:color w:val="0000FF" w:themeColor="hyperlink"/>
      <w:u w:val="single"/>
    </w:rPr>
  </w:style>
  <w:style w:type="paragraph" w:customStyle="1" w:styleId="a2">
    <w:name w:val="Нумерованный список (для реферата)"/>
    <w:basedOn w:val="af"/>
    <w:link w:val="af2"/>
    <w:qFormat/>
    <w:rsid w:val="00594B0B"/>
    <w:pPr>
      <w:numPr>
        <w:numId w:val="1"/>
      </w:numPr>
    </w:pPr>
  </w:style>
  <w:style w:type="character" w:customStyle="1" w:styleId="af2">
    <w:name w:val="Нумерованный список (для реферата) Знак"/>
    <w:basedOn w:val="a4"/>
    <w:link w:val="a2"/>
    <w:rsid w:val="00594B0B"/>
    <w:rPr>
      <w:rFonts w:ascii="Times New Roman" w:hAnsi="Times New Roman"/>
      <w:sz w:val="28"/>
    </w:rPr>
  </w:style>
  <w:style w:type="character" w:customStyle="1" w:styleId="af3">
    <w:name w:val="Листинг знака"/>
    <w:basedOn w:val="a4"/>
    <w:uiPriority w:val="1"/>
    <w:qFormat/>
    <w:rsid w:val="009F6089"/>
    <w:rPr>
      <w:rFonts w:ascii="Courier New" w:hAnsi="Courier New"/>
      <w:sz w:val="24"/>
      <w:lang w:val="en-US"/>
    </w:rPr>
  </w:style>
  <w:style w:type="paragraph" w:customStyle="1" w:styleId="af4">
    <w:name w:val="Листинг"/>
    <w:next w:val="ad"/>
    <w:link w:val="af5"/>
    <w:qFormat/>
    <w:rsid w:val="00E92F4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360" w:lineRule="auto"/>
    </w:pPr>
    <w:rPr>
      <w:rFonts w:ascii="Courier New" w:hAnsi="Courier New"/>
      <w:noProof/>
      <w:sz w:val="24"/>
    </w:rPr>
  </w:style>
  <w:style w:type="character" w:customStyle="1" w:styleId="af5">
    <w:name w:val="Листинг Знак"/>
    <w:basedOn w:val="a4"/>
    <w:link w:val="af4"/>
    <w:rsid w:val="00E92F47"/>
    <w:rPr>
      <w:rFonts w:ascii="Courier New" w:hAnsi="Courier New"/>
      <w:noProof/>
      <w:sz w:val="24"/>
    </w:rPr>
  </w:style>
  <w:style w:type="paragraph" w:customStyle="1" w:styleId="a0">
    <w:name w:val="марк. список"/>
    <w:basedOn w:val="af"/>
    <w:link w:val="character"/>
    <w:qFormat/>
    <w:rsid w:val="0014211D"/>
    <w:pPr>
      <w:numPr>
        <w:numId w:val="2"/>
      </w:numPr>
      <w:contextualSpacing w:val="0"/>
    </w:pPr>
    <w:rPr>
      <w:rFonts w:eastAsia="Times New Roman" w:cs="Times New Roman"/>
      <w:color w:val="000000"/>
      <w:szCs w:val="28"/>
    </w:rPr>
  </w:style>
  <w:style w:type="character" w:customStyle="1" w:styleId="character">
    <w:name w:val="марк. список_character"/>
    <w:link w:val="a0"/>
    <w:locked/>
    <w:rsid w:val="0014211D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rsid w:val="00B26530"/>
    <w:rPr>
      <w:rFonts w:ascii="Times New Roman" w:eastAsiaTheme="majorEastAsia" w:hAnsi="Times New Roman" w:cstheme="majorBidi"/>
      <w:bCs/>
      <w:iCs/>
      <w:sz w:val="28"/>
      <w:u w:val="single"/>
    </w:rPr>
  </w:style>
  <w:style w:type="character" w:customStyle="1" w:styleId="af0">
    <w:name w:val="Абзац списка Знак"/>
    <w:aliases w:val="Список1 Знак"/>
    <w:basedOn w:val="a4"/>
    <w:link w:val="af"/>
    <w:uiPriority w:val="34"/>
    <w:rsid w:val="00B26530"/>
    <w:rPr>
      <w:rFonts w:ascii="Times New Roman" w:hAnsi="Times New Roman"/>
      <w:sz w:val="28"/>
    </w:rPr>
  </w:style>
  <w:style w:type="paragraph" w:styleId="af6">
    <w:name w:val="Body Text"/>
    <w:basedOn w:val="a3"/>
    <w:link w:val="af7"/>
    <w:unhideWhenUsed/>
    <w:rsid w:val="00BF72BE"/>
    <w:pPr>
      <w:spacing w:after="120"/>
    </w:pPr>
    <w:rPr>
      <w:szCs w:val="24"/>
      <w:lang w:val="en-US"/>
    </w:rPr>
  </w:style>
  <w:style w:type="character" w:customStyle="1" w:styleId="af7">
    <w:name w:val="Основной текст Знак"/>
    <w:basedOn w:val="a4"/>
    <w:link w:val="af6"/>
    <w:rsid w:val="00BF72BE"/>
    <w:rPr>
      <w:rFonts w:ascii="Times New Roman" w:hAnsi="Times New Roman"/>
      <w:sz w:val="28"/>
      <w:szCs w:val="24"/>
      <w:lang w:val="en-US"/>
    </w:rPr>
  </w:style>
  <w:style w:type="paragraph" w:styleId="a1">
    <w:name w:val="List Number"/>
    <w:basedOn w:val="a3"/>
    <w:uiPriority w:val="99"/>
    <w:unhideWhenUsed/>
    <w:qFormat/>
    <w:rsid w:val="00D2661E"/>
    <w:pPr>
      <w:numPr>
        <w:numId w:val="3"/>
      </w:numPr>
      <w:contextualSpacing/>
    </w:pPr>
  </w:style>
  <w:style w:type="character" w:styleId="af8">
    <w:name w:val="FollowedHyperlink"/>
    <w:basedOn w:val="a4"/>
    <w:uiPriority w:val="99"/>
    <w:semiHidden/>
    <w:unhideWhenUsed/>
    <w:rsid w:val="00D2661E"/>
    <w:rPr>
      <w:color w:val="800080" w:themeColor="followedHyperlink"/>
      <w:u w:val="single"/>
    </w:rPr>
  </w:style>
  <w:style w:type="paragraph" w:styleId="af9">
    <w:name w:val="Balloon Text"/>
    <w:basedOn w:val="a3"/>
    <w:link w:val="afa"/>
    <w:uiPriority w:val="99"/>
    <w:semiHidden/>
    <w:unhideWhenUsed/>
    <w:rsid w:val="000B00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4"/>
    <w:link w:val="af9"/>
    <w:uiPriority w:val="99"/>
    <w:semiHidden/>
    <w:rsid w:val="000B0072"/>
    <w:rPr>
      <w:rFonts w:ascii="Tahoma" w:hAnsi="Tahoma" w:cs="Tahoma"/>
      <w:sz w:val="16"/>
      <w:szCs w:val="16"/>
    </w:rPr>
  </w:style>
  <w:style w:type="table" w:styleId="afb">
    <w:name w:val="Table Grid"/>
    <w:basedOn w:val="a5"/>
    <w:uiPriority w:val="59"/>
    <w:rsid w:val="00215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3"/>
    <w:next w:val="a3"/>
    <w:autoRedefine/>
    <w:uiPriority w:val="39"/>
    <w:unhideWhenUsed/>
    <w:rsid w:val="002156A3"/>
    <w:pPr>
      <w:spacing w:after="100"/>
    </w:pPr>
  </w:style>
  <w:style w:type="paragraph" w:styleId="21">
    <w:name w:val="toc 2"/>
    <w:basedOn w:val="a3"/>
    <w:next w:val="a3"/>
    <w:autoRedefine/>
    <w:uiPriority w:val="39"/>
    <w:unhideWhenUsed/>
    <w:rsid w:val="002156A3"/>
    <w:pPr>
      <w:spacing w:after="100"/>
      <w:ind w:left="280"/>
    </w:pPr>
  </w:style>
  <w:style w:type="paragraph" w:styleId="31">
    <w:name w:val="toc 3"/>
    <w:basedOn w:val="a3"/>
    <w:next w:val="a3"/>
    <w:autoRedefine/>
    <w:uiPriority w:val="39"/>
    <w:unhideWhenUsed/>
    <w:rsid w:val="002156A3"/>
    <w:pPr>
      <w:spacing w:after="100"/>
      <w:ind w:left="560"/>
    </w:pPr>
  </w:style>
  <w:style w:type="paragraph" w:customStyle="1" w:styleId="Default">
    <w:name w:val="Default"/>
    <w:rsid w:val="00F53F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c">
    <w:name w:val="No Spacing"/>
    <w:uiPriority w:val="1"/>
    <w:qFormat/>
    <w:rsid w:val="00DA29A2"/>
    <w:pPr>
      <w:widowControl w:val="0"/>
      <w:spacing w:after="0" w:line="240" w:lineRule="auto"/>
    </w:pPr>
    <w:rPr>
      <w:rFonts w:ascii="Courier New" w:hAnsi="Courier New"/>
      <w:sz w:val="24"/>
    </w:rPr>
  </w:style>
  <w:style w:type="paragraph" w:customStyle="1" w:styleId="ds-markdown-paragraph">
    <w:name w:val="ds-markdown-paragraph"/>
    <w:basedOn w:val="a3"/>
    <w:rsid w:val="001018C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d">
    <w:name w:val="Strong"/>
    <w:basedOn w:val="a4"/>
    <w:uiPriority w:val="22"/>
    <w:qFormat/>
    <w:rsid w:val="001018C7"/>
    <w:rPr>
      <w:b/>
      <w:bCs/>
    </w:rPr>
  </w:style>
  <w:style w:type="paragraph" w:customStyle="1" w:styleId="a">
    <w:name w:val="Обычный с нум"/>
    <w:basedOn w:val="a3"/>
    <w:qFormat/>
    <w:rsid w:val="00E84B41"/>
    <w:pPr>
      <w:numPr>
        <w:numId w:val="6"/>
      </w:numPr>
      <w:spacing w:line="240" w:lineRule="auto"/>
    </w:pPr>
    <w:rPr>
      <w:rFonts w:asciiTheme="minorHAnsi" w:hAnsiTheme="minorHAnsi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1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87493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3876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5049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969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918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237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94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_\&#1064;&#1072;&#1073;&#1083;&#1086;&#1085;%20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D4D1E-5D47-49F9-8624-996AF0E2E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4.dotx</Template>
  <TotalTime>108</TotalTime>
  <Pages>9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Denis Dyubko</cp:lastModifiedBy>
  <cp:revision>108</cp:revision>
  <dcterms:created xsi:type="dcterms:W3CDTF">2026-09-20T15:51:00Z</dcterms:created>
  <dcterms:modified xsi:type="dcterms:W3CDTF">2026-09-20T18:49:00Z</dcterms:modified>
</cp:coreProperties>
</file>