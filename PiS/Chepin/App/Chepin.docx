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DB2E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b/>
          <w:bCs/>
          <w:szCs w:val="28"/>
        </w:rPr>
      </w:pPr>
      <w:r w:rsidRPr="001E1B29">
        <w:rPr>
          <w:rFonts w:eastAsia="Calibri" w:cs="Times New Roman"/>
          <w:b/>
          <w:bCs/>
          <w:szCs w:val="28"/>
        </w:rPr>
        <w:t>МИНИСТЕРСТВО НАУКИ И ВЫСШЕГО ОБРАЗОВАНИЯ РФ</w:t>
      </w:r>
    </w:p>
    <w:p w14:paraId="49485DE2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b/>
          <w:bCs/>
          <w:szCs w:val="28"/>
        </w:rPr>
      </w:pPr>
      <w:r w:rsidRPr="001E1B29">
        <w:rPr>
          <w:rFonts w:eastAsia="Calibri" w:cs="Times New Roman"/>
          <w:b/>
          <w:bCs/>
          <w:szCs w:val="28"/>
        </w:rPr>
        <w:t>ФГБОУ ВО «БРЯНСКИЙ ГОСУДВЕННЫЙ ТЕХНИЧЕСКИЙ УНИВЕРСИТЕТ»</w:t>
      </w:r>
    </w:p>
    <w:p w14:paraId="176033A3" w14:textId="0C3D8199" w:rsidR="001E1B29" w:rsidRPr="00FA2BA2" w:rsidRDefault="001E1B29" w:rsidP="007A03C0">
      <w:pPr>
        <w:spacing w:after="160" w:line="259" w:lineRule="auto"/>
        <w:ind w:firstLine="0"/>
        <w:jc w:val="center"/>
        <w:rPr>
          <w:rFonts w:eastAsia="Calibri" w:cs="Times New Roman"/>
          <w:b/>
          <w:bCs/>
          <w:szCs w:val="28"/>
        </w:rPr>
      </w:pPr>
      <w:r w:rsidRPr="001E1B29">
        <w:rPr>
          <w:rFonts w:eastAsia="Calibri" w:cs="Times New Roman"/>
          <w:b/>
          <w:bCs/>
          <w:szCs w:val="28"/>
        </w:rPr>
        <w:t>Кафедра «</w:t>
      </w:r>
      <w:r w:rsidRPr="001E1B29">
        <w:rPr>
          <w:rFonts w:eastAsia="Calibri" w:cs="Times New Roman"/>
          <w:b/>
          <w:color w:val="333333"/>
          <w:szCs w:val="28"/>
          <w:shd w:val="clear" w:color="auto" w:fill="FFFFFF"/>
        </w:rPr>
        <w:t>Информатика и вычислительная техника</w:t>
      </w:r>
      <w:r w:rsidRPr="001E1B29">
        <w:rPr>
          <w:rFonts w:eastAsia="Calibri" w:cs="Times New Roman"/>
          <w:b/>
          <w:bCs/>
          <w:szCs w:val="28"/>
        </w:rPr>
        <w:t>»</w:t>
      </w:r>
    </w:p>
    <w:p w14:paraId="03AA5FEB" w14:textId="77777777" w:rsidR="007A03C0" w:rsidRPr="00FA2BA2" w:rsidRDefault="007A03C0" w:rsidP="007A03C0">
      <w:pPr>
        <w:spacing w:after="160" w:line="259" w:lineRule="auto"/>
        <w:ind w:firstLine="0"/>
        <w:jc w:val="center"/>
        <w:rPr>
          <w:rFonts w:eastAsia="Calibri" w:cs="Times New Roman"/>
          <w:b/>
          <w:bCs/>
          <w:szCs w:val="28"/>
        </w:rPr>
      </w:pPr>
    </w:p>
    <w:p w14:paraId="2AF58ABC" w14:textId="28D81C4D" w:rsidR="008629CB" w:rsidRDefault="00F059CC" w:rsidP="008629CB">
      <w:pPr>
        <w:spacing w:after="160" w:line="259" w:lineRule="auto"/>
        <w:ind w:left="708" w:firstLine="708"/>
        <w:jc w:val="center"/>
        <w:rPr>
          <w:rFonts w:eastAsia="Calibri" w:cs="Times New Roman"/>
          <w:sz w:val="40"/>
          <w:szCs w:val="40"/>
        </w:rPr>
      </w:pPr>
      <w:r>
        <w:rPr>
          <w:rFonts w:eastAsia="Calibri" w:cs="Times New Roman"/>
          <w:b/>
          <w:bCs/>
          <w:sz w:val="48"/>
          <w:szCs w:val="48"/>
        </w:rPr>
        <w:t>Лабораторная работа №</w:t>
      </w:r>
      <w:r w:rsidR="00E84B41">
        <w:rPr>
          <w:rFonts w:eastAsia="Calibri" w:cs="Times New Roman"/>
          <w:b/>
          <w:bCs/>
          <w:sz w:val="48"/>
          <w:szCs w:val="48"/>
        </w:rPr>
        <w:t>1</w:t>
      </w:r>
      <w:r w:rsidR="001E1B29" w:rsidRPr="001E1B29">
        <w:rPr>
          <w:rFonts w:eastAsia="Calibri" w:cs="Times New Roman"/>
          <w:sz w:val="40"/>
          <w:szCs w:val="40"/>
        </w:rPr>
        <w:tab/>
      </w:r>
      <w:r w:rsidR="001E1B29" w:rsidRPr="001E1B29">
        <w:rPr>
          <w:rFonts w:eastAsia="Calibri" w:cs="Times New Roman"/>
          <w:sz w:val="40"/>
          <w:szCs w:val="40"/>
        </w:rPr>
        <w:tab/>
      </w:r>
    </w:p>
    <w:p w14:paraId="0ED58CA2" w14:textId="77777777" w:rsidR="008629CB" w:rsidRPr="008629CB" w:rsidRDefault="008629CB" w:rsidP="008629CB">
      <w:pPr>
        <w:spacing w:after="160" w:line="259" w:lineRule="auto"/>
        <w:ind w:left="708" w:firstLine="708"/>
        <w:jc w:val="center"/>
        <w:rPr>
          <w:rFonts w:eastAsia="Calibri" w:cs="Times New Roman"/>
          <w:sz w:val="40"/>
          <w:szCs w:val="40"/>
        </w:rPr>
      </w:pPr>
    </w:p>
    <w:p w14:paraId="0C1E1CE5" w14:textId="7D915D81" w:rsidR="001E1B29" w:rsidRPr="00E20745" w:rsidRDefault="00E20745" w:rsidP="001400EC">
      <w:pPr>
        <w:spacing w:line="240" w:lineRule="auto"/>
        <w:ind w:firstLine="0"/>
        <w:rPr>
          <w:rFonts w:eastAsia="Times New Roman" w:cs="Times New Roman"/>
          <w:b/>
          <w:bCs/>
          <w:sz w:val="40"/>
          <w:szCs w:val="40"/>
          <w:lang w:eastAsia="ru-RU"/>
        </w:rPr>
      </w:pPr>
      <w:r w:rsidRPr="00E20745">
        <w:rPr>
          <w:rFonts w:eastAsia="Times New Roman" w:cs="Times New Roman"/>
          <w:b/>
          <w:bCs/>
          <w:sz w:val="40"/>
          <w:szCs w:val="40"/>
          <w:lang w:eastAsia="ru-RU"/>
        </w:rPr>
        <w:t>“</w:t>
      </w:r>
      <w:r>
        <w:rPr>
          <w:rFonts w:eastAsia="Times New Roman" w:cs="Times New Roman"/>
          <w:b/>
          <w:bCs/>
          <w:sz w:val="40"/>
          <w:szCs w:val="40"/>
          <w:lang w:eastAsia="ru-RU"/>
        </w:rPr>
        <w:t xml:space="preserve">Оценка характеристик программ на основе лексического анализа метрики </w:t>
      </w:r>
      <w:proofErr w:type="spellStart"/>
      <w:r w:rsidR="009A44FD">
        <w:rPr>
          <w:rFonts w:eastAsia="Times New Roman" w:cs="Times New Roman"/>
          <w:b/>
          <w:bCs/>
          <w:sz w:val="40"/>
          <w:szCs w:val="40"/>
          <w:lang w:eastAsia="ru-RU"/>
        </w:rPr>
        <w:t>Чепина</w:t>
      </w:r>
      <w:proofErr w:type="spellEnd"/>
      <w:r w:rsidRPr="00E20745">
        <w:rPr>
          <w:rFonts w:eastAsia="Times New Roman" w:cs="Times New Roman"/>
          <w:b/>
          <w:bCs/>
          <w:sz w:val="40"/>
          <w:szCs w:val="40"/>
          <w:lang w:eastAsia="ru-RU"/>
        </w:rPr>
        <w:t>”</w:t>
      </w:r>
    </w:p>
    <w:p w14:paraId="7A472593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b/>
          <w:bCs/>
          <w:sz w:val="36"/>
          <w:szCs w:val="28"/>
        </w:rPr>
      </w:pPr>
    </w:p>
    <w:p w14:paraId="167974F0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szCs w:val="28"/>
        </w:rPr>
      </w:pPr>
    </w:p>
    <w:p w14:paraId="4C87CA78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szCs w:val="28"/>
        </w:rPr>
      </w:pPr>
    </w:p>
    <w:p w14:paraId="106F28AD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szCs w:val="28"/>
        </w:rPr>
      </w:pPr>
    </w:p>
    <w:p w14:paraId="1378287A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szCs w:val="28"/>
        </w:rPr>
      </w:pPr>
    </w:p>
    <w:p w14:paraId="03B58992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szCs w:val="28"/>
        </w:rPr>
      </w:pPr>
    </w:p>
    <w:p w14:paraId="666B50D2" w14:textId="77777777" w:rsidR="001E1B29" w:rsidRPr="001E1B29" w:rsidRDefault="001E1B29" w:rsidP="001E1B29">
      <w:pPr>
        <w:spacing w:after="160" w:line="259" w:lineRule="auto"/>
        <w:ind w:left="5670" w:firstLine="0"/>
        <w:jc w:val="left"/>
        <w:rPr>
          <w:rFonts w:eastAsia="Calibri" w:cs="Times New Roman"/>
          <w:szCs w:val="28"/>
        </w:rPr>
      </w:pPr>
      <w:r w:rsidRPr="001E1B29">
        <w:rPr>
          <w:rFonts w:eastAsia="Calibri" w:cs="Times New Roman"/>
          <w:szCs w:val="28"/>
        </w:rPr>
        <w:t>Студент гр. О-23_ИВТ-1_по_Б</w:t>
      </w:r>
    </w:p>
    <w:p w14:paraId="3E087DA1" w14:textId="77777777" w:rsidR="001E1B29" w:rsidRPr="001E1B29" w:rsidRDefault="001E1B29" w:rsidP="001E1B29">
      <w:pPr>
        <w:spacing w:after="160" w:line="259" w:lineRule="auto"/>
        <w:ind w:left="5670" w:firstLine="0"/>
        <w:jc w:val="left"/>
        <w:rPr>
          <w:rFonts w:eastAsia="Calibri" w:cs="Times New Roman"/>
          <w:szCs w:val="28"/>
        </w:rPr>
      </w:pPr>
      <w:r w:rsidRPr="001E1B29">
        <w:rPr>
          <w:rFonts w:eastAsia="Calibri" w:cs="Times New Roman"/>
          <w:szCs w:val="28"/>
        </w:rPr>
        <w:t>______________</w:t>
      </w:r>
      <w:proofErr w:type="spellStart"/>
      <w:r w:rsidRPr="001E1B29">
        <w:rPr>
          <w:rFonts w:eastAsia="Calibri" w:cs="Times New Roman"/>
          <w:szCs w:val="28"/>
        </w:rPr>
        <w:t>Дюбко</w:t>
      </w:r>
      <w:proofErr w:type="spellEnd"/>
      <w:r w:rsidRPr="001E1B29">
        <w:rPr>
          <w:rFonts w:eastAsia="Calibri" w:cs="Times New Roman"/>
          <w:szCs w:val="28"/>
        </w:rPr>
        <w:t xml:space="preserve"> Д.А.</w:t>
      </w:r>
    </w:p>
    <w:p w14:paraId="66C84E32" w14:textId="0A0D086F" w:rsidR="001E1B29" w:rsidRPr="001E1B29" w:rsidRDefault="001E1B29" w:rsidP="001E1B29">
      <w:pPr>
        <w:spacing w:after="160" w:line="259" w:lineRule="auto"/>
        <w:ind w:left="5670" w:firstLine="0"/>
        <w:jc w:val="left"/>
        <w:rPr>
          <w:rFonts w:eastAsia="Calibri" w:cs="Times New Roman"/>
          <w:szCs w:val="28"/>
        </w:rPr>
      </w:pPr>
      <w:proofErr w:type="gramStart"/>
      <w:r w:rsidRPr="001E1B29">
        <w:rPr>
          <w:rFonts w:eastAsia="Calibri" w:cs="Times New Roman"/>
          <w:b/>
          <w:bCs/>
          <w:szCs w:val="28"/>
        </w:rPr>
        <w:t>«</w:t>
      </w:r>
      <w:r w:rsidR="006A62C8">
        <w:rPr>
          <w:rFonts w:eastAsia="Calibri" w:cs="Times New Roman"/>
          <w:b/>
          <w:bCs/>
          <w:szCs w:val="28"/>
          <w:u w:val="single"/>
        </w:rPr>
        <w:t xml:space="preserve"> </w:t>
      </w:r>
      <w:r w:rsidR="00842FB0" w:rsidRPr="003D7598">
        <w:rPr>
          <w:rFonts w:eastAsia="Calibri" w:cs="Times New Roman"/>
          <w:b/>
          <w:bCs/>
          <w:szCs w:val="28"/>
          <w:u w:val="single"/>
        </w:rPr>
        <w:t>20</w:t>
      </w:r>
      <w:proofErr w:type="gramEnd"/>
      <w:r w:rsidRPr="001E1B29">
        <w:rPr>
          <w:rFonts w:eastAsia="Calibri" w:cs="Times New Roman"/>
          <w:b/>
          <w:bCs/>
          <w:szCs w:val="28"/>
        </w:rPr>
        <w:t xml:space="preserve">» </w:t>
      </w:r>
      <w:r w:rsidR="00F059CC">
        <w:rPr>
          <w:rFonts w:eastAsia="Calibri" w:cs="Times New Roman"/>
          <w:bCs/>
          <w:szCs w:val="28"/>
          <w:u w:val="single"/>
        </w:rPr>
        <w:t>сентября</w:t>
      </w:r>
      <w:r w:rsidRPr="001E1B29">
        <w:rPr>
          <w:rFonts w:eastAsia="Calibri" w:cs="Times New Roman"/>
          <w:bCs/>
          <w:szCs w:val="28"/>
        </w:rPr>
        <w:t xml:space="preserve"> 202</w:t>
      </w:r>
      <w:r w:rsidR="00842FB0" w:rsidRPr="003D7598">
        <w:rPr>
          <w:rFonts w:eastAsia="Calibri" w:cs="Times New Roman"/>
          <w:bCs/>
          <w:szCs w:val="28"/>
        </w:rPr>
        <w:t>6</w:t>
      </w:r>
      <w:r w:rsidRPr="001E1B29">
        <w:rPr>
          <w:rFonts w:eastAsia="Calibri" w:cs="Times New Roman"/>
          <w:bCs/>
          <w:szCs w:val="28"/>
        </w:rPr>
        <w:t xml:space="preserve"> г.</w:t>
      </w:r>
      <w:r w:rsidRPr="001E1B29">
        <w:rPr>
          <w:rFonts w:eastAsia="Calibri" w:cs="Times New Roman"/>
          <w:b/>
          <w:bCs/>
          <w:szCs w:val="28"/>
          <w:u w:val="single"/>
        </w:rPr>
        <w:t xml:space="preserve">         </w:t>
      </w:r>
    </w:p>
    <w:p w14:paraId="2D6CC3A9" w14:textId="77777777" w:rsidR="001E1B29" w:rsidRPr="001E1B29" w:rsidRDefault="001E1B29" w:rsidP="001E1B29">
      <w:pPr>
        <w:spacing w:after="160" w:line="259" w:lineRule="auto"/>
        <w:ind w:left="5670" w:firstLine="0"/>
        <w:jc w:val="left"/>
        <w:rPr>
          <w:rFonts w:eastAsia="Calibri" w:cs="Times New Roman"/>
          <w:szCs w:val="28"/>
        </w:rPr>
      </w:pPr>
      <w:r w:rsidRPr="001E1B29">
        <w:rPr>
          <w:rFonts w:eastAsia="Calibri" w:cs="Times New Roman"/>
          <w:szCs w:val="28"/>
        </w:rPr>
        <w:t>Преподаватель:</w:t>
      </w:r>
    </w:p>
    <w:p w14:paraId="409AE8A9" w14:textId="77777777" w:rsidR="001E1B29" w:rsidRPr="001E1B29" w:rsidRDefault="001E1B29" w:rsidP="001E1B29">
      <w:pPr>
        <w:spacing w:after="160" w:line="259" w:lineRule="auto"/>
        <w:ind w:left="5670" w:firstLine="0"/>
        <w:jc w:val="left"/>
        <w:rPr>
          <w:rFonts w:eastAsia="Calibri" w:cs="Times New Roman"/>
          <w:szCs w:val="28"/>
        </w:rPr>
      </w:pPr>
    </w:p>
    <w:p w14:paraId="11DC7310" w14:textId="0F3637ED" w:rsidR="001E1B29" w:rsidRPr="001E1B29" w:rsidRDefault="001E1B29" w:rsidP="001E1B29">
      <w:pPr>
        <w:spacing w:after="160" w:line="259" w:lineRule="auto"/>
        <w:ind w:left="5670" w:firstLine="0"/>
        <w:jc w:val="left"/>
        <w:rPr>
          <w:rFonts w:eastAsia="Calibri" w:cs="Times New Roman"/>
          <w:szCs w:val="28"/>
        </w:rPr>
      </w:pPr>
      <w:r w:rsidRPr="001E1B29">
        <w:rPr>
          <w:rFonts w:eastAsia="Calibri" w:cs="Times New Roman"/>
          <w:szCs w:val="28"/>
        </w:rPr>
        <w:t>__________</w:t>
      </w:r>
      <w:proofErr w:type="spellStart"/>
      <w:r w:rsidR="006E74E5">
        <w:rPr>
          <w:rFonts w:eastAsia="Calibri" w:cs="Times New Roman"/>
          <w:szCs w:val="28"/>
        </w:rPr>
        <w:t>Азарченко</w:t>
      </w:r>
      <w:r w:rsidR="0044043A">
        <w:rPr>
          <w:rFonts w:eastAsia="Calibri" w:cs="Times New Roman"/>
          <w:szCs w:val="28"/>
        </w:rPr>
        <w:t>в</w:t>
      </w:r>
      <w:proofErr w:type="spellEnd"/>
      <w:r w:rsidR="0044043A" w:rsidRPr="00622AD8">
        <w:rPr>
          <w:rFonts w:eastAsia="Calibri" w:cs="Times New Roman"/>
          <w:szCs w:val="28"/>
        </w:rPr>
        <w:t>.</w:t>
      </w:r>
      <w:r w:rsidRPr="001E1B29">
        <w:rPr>
          <w:rFonts w:eastAsia="Calibri" w:cs="Times New Roman"/>
          <w:szCs w:val="28"/>
        </w:rPr>
        <w:t xml:space="preserve"> </w:t>
      </w:r>
      <w:r w:rsidR="006E74E5">
        <w:rPr>
          <w:rFonts w:eastAsia="Calibri" w:cs="Times New Roman"/>
          <w:szCs w:val="28"/>
        </w:rPr>
        <w:t>А</w:t>
      </w:r>
      <w:r w:rsidRPr="001E1B29">
        <w:rPr>
          <w:rFonts w:eastAsia="Calibri" w:cs="Times New Roman"/>
          <w:szCs w:val="28"/>
        </w:rPr>
        <w:t>.</w:t>
      </w:r>
      <w:r w:rsidR="006E74E5">
        <w:rPr>
          <w:rFonts w:eastAsia="Calibri" w:cs="Times New Roman"/>
          <w:szCs w:val="28"/>
        </w:rPr>
        <w:t>А</w:t>
      </w:r>
      <w:r w:rsidRPr="001E1B29">
        <w:rPr>
          <w:rFonts w:eastAsia="Calibri" w:cs="Times New Roman"/>
          <w:szCs w:val="28"/>
        </w:rPr>
        <w:t>.</w:t>
      </w:r>
    </w:p>
    <w:p w14:paraId="5136F438" w14:textId="77777777" w:rsidR="001E1B29" w:rsidRPr="001E1B29" w:rsidRDefault="001E1B29" w:rsidP="001E1B29">
      <w:pPr>
        <w:spacing w:after="160" w:line="259" w:lineRule="auto"/>
        <w:ind w:firstLine="0"/>
        <w:jc w:val="center"/>
        <w:rPr>
          <w:rFonts w:eastAsia="Calibri" w:cs="Times New Roman"/>
          <w:szCs w:val="28"/>
        </w:rPr>
      </w:pPr>
    </w:p>
    <w:p w14:paraId="4443E627" w14:textId="77777777" w:rsidR="001E1B29" w:rsidRPr="001E1B29" w:rsidRDefault="001E1B29" w:rsidP="001E1B29">
      <w:pPr>
        <w:spacing w:after="160" w:line="259" w:lineRule="auto"/>
        <w:ind w:firstLine="0"/>
        <w:jc w:val="left"/>
        <w:rPr>
          <w:rFonts w:eastAsia="Calibri" w:cs="Times New Roman"/>
          <w:szCs w:val="28"/>
        </w:rPr>
      </w:pPr>
    </w:p>
    <w:p w14:paraId="7BE14FE3" w14:textId="77777777" w:rsidR="001E1B29" w:rsidRPr="001E1B29" w:rsidRDefault="001E1B29" w:rsidP="001E1B29">
      <w:pPr>
        <w:spacing w:after="160" w:line="259" w:lineRule="auto"/>
        <w:ind w:left="2832" w:firstLine="708"/>
        <w:jc w:val="left"/>
        <w:rPr>
          <w:rFonts w:eastAsia="Calibri" w:cs="Times New Roman"/>
          <w:b/>
          <w:sz w:val="36"/>
          <w:szCs w:val="36"/>
        </w:rPr>
      </w:pPr>
    </w:p>
    <w:p w14:paraId="23E81C1B" w14:textId="77777777" w:rsidR="007A03C0" w:rsidRPr="00FA2BA2" w:rsidRDefault="007A03C0" w:rsidP="001E1B29">
      <w:pPr>
        <w:spacing w:after="160" w:line="259" w:lineRule="auto"/>
        <w:ind w:left="2832" w:firstLine="708"/>
        <w:jc w:val="left"/>
        <w:rPr>
          <w:rFonts w:eastAsia="Calibri" w:cs="Times New Roman"/>
          <w:b/>
          <w:sz w:val="36"/>
          <w:szCs w:val="36"/>
        </w:rPr>
      </w:pPr>
    </w:p>
    <w:p w14:paraId="6378E740" w14:textId="77777777" w:rsidR="007A03C0" w:rsidRPr="00FA2BA2" w:rsidRDefault="007A03C0" w:rsidP="001E1B29">
      <w:pPr>
        <w:spacing w:after="160" w:line="259" w:lineRule="auto"/>
        <w:ind w:left="2832" w:firstLine="708"/>
        <w:jc w:val="left"/>
        <w:rPr>
          <w:rFonts w:eastAsia="Calibri" w:cs="Times New Roman"/>
          <w:b/>
          <w:sz w:val="36"/>
          <w:szCs w:val="36"/>
        </w:rPr>
      </w:pPr>
    </w:p>
    <w:p w14:paraId="0DC2C2FC" w14:textId="0BE2FE0B" w:rsidR="007A03C0" w:rsidRPr="00BD6F6D" w:rsidRDefault="001E1B29" w:rsidP="00BD6F6D">
      <w:pPr>
        <w:spacing w:after="160" w:line="259" w:lineRule="auto"/>
        <w:ind w:left="2832" w:firstLine="0"/>
        <w:jc w:val="left"/>
        <w:rPr>
          <w:rFonts w:eastAsia="Calibri" w:cs="Times New Roman"/>
          <w:b/>
          <w:sz w:val="36"/>
          <w:szCs w:val="36"/>
        </w:rPr>
        <w:sectPr w:rsidR="007A03C0" w:rsidRPr="00BD6F6D" w:rsidSect="00DD411F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1E1B29">
        <w:rPr>
          <w:rFonts w:eastAsia="Calibri" w:cs="Times New Roman"/>
          <w:b/>
          <w:sz w:val="36"/>
          <w:szCs w:val="36"/>
        </w:rPr>
        <w:t>Брянск 202</w:t>
      </w:r>
      <w:r w:rsidR="007A03C0" w:rsidRPr="00FA2BA2">
        <w:rPr>
          <w:rFonts w:eastAsia="Calibri" w:cs="Times New Roman"/>
          <w:b/>
          <w:sz w:val="36"/>
          <w:szCs w:val="36"/>
        </w:rPr>
        <w:t>5</w:t>
      </w:r>
    </w:p>
    <w:p w14:paraId="3E8C4254" w14:textId="66FFB3EB" w:rsidR="00760D90" w:rsidRPr="00622AD8" w:rsidRDefault="00760D90" w:rsidP="00BD6F6D">
      <w:pPr>
        <w:ind w:firstLine="0"/>
      </w:pP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2972"/>
        <w:gridCol w:w="6657"/>
      </w:tblGrid>
      <w:tr w:rsidR="00594C80" w14:paraId="0DBDBBF9" w14:textId="77777777" w:rsidTr="00B76347">
        <w:tc>
          <w:tcPr>
            <w:tcW w:w="2972" w:type="dxa"/>
          </w:tcPr>
          <w:p w14:paraId="5B74D46E" w14:textId="172662BE" w:rsidR="00BD6F6D" w:rsidRDefault="00594C80" w:rsidP="00BD6F6D">
            <w:r>
              <w:t>Номера строк</w:t>
            </w:r>
          </w:p>
        </w:tc>
        <w:tc>
          <w:tcPr>
            <w:tcW w:w="6657" w:type="dxa"/>
          </w:tcPr>
          <w:p w14:paraId="2C066E2F" w14:textId="6B769D78" w:rsidR="00594C80" w:rsidRDefault="00594C80" w:rsidP="00BD6F6D">
            <w:r>
              <w:t>Строки программы</w:t>
            </w:r>
          </w:p>
        </w:tc>
      </w:tr>
      <w:tr w:rsidR="00BD6F6D" w14:paraId="3353223F" w14:textId="77777777" w:rsidTr="00B76347">
        <w:tc>
          <w:tcPr>
            <w:tcW w:w="2972" w:type="dxa"/>
          </w:tcPr>
          <w:p w14:paraId="069F9841" w14:textId="0FDA64F8" w:rsidR="00BD6F6D" w:rsidRDefault="00BD6F6D" w:rsidP="00B76347">
            <w:pPr>
              <w:jc w:val="center"/>
            </w:pPr>
            <w:r>
              <w:t>1</w:t>
            </w:r>
          </w:p>
        </w:tc>
        <w:tc>
          <w:tcPr>
            <w:tcW w:w="6657" w:type="dxa"/>
          </w:tcPr>
          <w:p w14:paraId="33A09A7B" w14:textId="6AC3F563" w:rsidR="00BD6F6D" w:rsidRPr="00C56943" w:rsidRDefault="0032288D" w:rsidP="00C56943">
            <w:pPr>
              <w:jc w:val="left"/>
              <w:rPr>
                <w:lang w:val="en-US"/>
              </w:rPr>
            </w:pPr>
            <w:proofErr w:type="spellStart"/>
            <w:r w:rsidRPr="0032288D">
              <w:t>class</w:t>
            </w:r>
            <w:proofErr w:type="spellEnd"/>
            <w:r w:rsidRPr="0032288D">
              <w:t xml:space="preserve"> Program</w:t>
            </w:r>
          </w:p>
        </w:tc>
      </w:tr>
      <w:tr w:rsidR="00BD6F6D" w14:paraId="5E3A242B" w14:textId="77777777" w:rsidTr="00B76347">
        <w:tc>
          <w:tcPr>
            <w:tcW w:w="2972" w:type="dxa"/>
          </w:tcPr>
          <w:p w14:paraId="63FEA433" w14:textId="4DAE6D67" w:rsidR="00BD6F6D" w:rsidRDefault="002B3BDF" w:rsidP="00BD6F6D">
            <w:pPr>
              <w:jc w:val="center"/>
            </w:pPr>
            <w:r>
              <w:t>2</w:t>
            </w:r>
          </w:p>
        </w:tc>
        <w:tc>
          <w:tcPr>
            <w:tcW w:w="6657" w:type="dxa"/>
          </w:tcPr>
          <w:p w14:paraId="3AEE2CD1" w14:textId="5F08A726" w:rsidR="00BD6F6D" w:rsidRDefault="00B76347" w:rsidP="00B76347">
            <w:r w:rsidRPr="00B76347">
              <w:t>{</w:t>
            </w:r>
          </w:p>
        </w:tc>
      </w:tr>
      <w:tr w:rsidR="00BD6F6D" w14:paraId="40AE377D" w14:textId="77777777" w:rsidTr="00B76347">
        <w:tc>
          <w:tcPr>
            <w:tcW w:w="2972" w:type="dxa"/>
          </w:tcPr>
          <w:p w14:paraId="74B893D6" w14:textId="37A7EA33" w:rsidR="00BD6F6D" w:rsidRDefault="002B3BDF" w:rsidP="006F49F7">
            <w:pPr>
              <w:jc w:val="center"/>
            </w:pPr>
            <w:r>
              <w:t>3</w:t>
            </w:r>
          </w:p>
        </w:tc>
        <w:tc>
          <w:tcPr>
            <w:tcW w:w="6657" w:type="dxa"/>
          </w:tcPr>
          <w:p w14:paraId="680C733F" w14:textId="59551A55" w:rsidR="00BD6F6D" w:rsidRPr="00C56943" w:rsidRDefault="0032288D" w:rsidP="00C56943">
            <w:pPr>
              <w:rPr>
                <w:lang w:val="en-US"/>
              </w:rPr>
            </w:pPr>
            <w:proofErr w:type="spellStart"/>
            <w:r w:rsidRPr="0032288D">
              <w:t>static</w:t>
            </w:r>
            <w:proofErr w:type="spellEnd"/>
            <w:r w:rsidRPr="0032288D">
              <w:t xml:space="preserve"> </w:t>
            </w:r>
            <w:proofErr w:type="spellStart"/>
            <w:r w:rsidRPr="0032288D">
              <w:t>void</w:t>
            </w:r>
            <w:proofErr w:type="spellEnd"/>
            <w:r w:rsidRPr="0032288D">
              <w:t xml:space="preserve"> </w:t>
            </w:r>
            <w:proofErr w:type="spellStart"/>
            <w:proofErr w:type="gramStart"/>
            <w:r w:rsidRPr="0032288D">
              <w:t>Main</w:t>
            </w:r>
            <w:proofErr w:type="spellEnd"/>
            <w:r w:rsidRPr="0032288D">
              <w:t>(</w:t>
            </w:r>
            <w:proofErr w:type="gramEnd"/>
          </w:p>
        </w:tc>
      </w:tr>
      <w:tr w:rsidR="00BD6F6D" w14:paraId="69F8CA80" w14:textId="77777777" w:rsidTr="00B76347">
        <w:tc>
          <w:tcPr>
            <w:tcW w:w="2972" w:type="dxa"/>
          </w:tcPr>
          <w:p w14:paraId="76939D0F" w14:textId="3FD081F1" w:rsidR="00BD6F6D" w:rsidRDefault="002B3BDF" w:rsidP="006F49F7">
            <w:pPr>
              <w:jc w:val="center"/>
            </w:pPr>
            <w:r>
              <w:t>4</w:t>
            </w:r>
          </w:p>
        </w:tc>
        <w:tc>
          <w:tcPr>
            <w:tcW w:w="6657" w:type="dxa"/>
          </w:tcPr>
          <w:p w14:paraId="17FD42CF" w14:textId="10D737BE" w:rsidR="00BD6F6D" w:rsidRPr="00F15F99" w:rsidRDefault="000E2CFB" w:rsidP="00F15F99">
            <w:pPr>
              <w:rPr>
                <w:lang w:val="en-US"/>
              </w:rPr>
            </w:pPr>
            <w:r w:rsidRPr="000E2CFB">
              <w:t>{</w:t>
            </w:r>
          </w:p>
        </w:tc>
      </w:tr>
      <w:tr w:rsidR="00BD6F6D" w:rsidRPr="009A44FD" w14:paraId="2D028176" w14:textId="77777777" w:rsidTr="00B76347">
        <w:tc>
          <w:tcPr>
            <w:tcW w:w="2972" w:type="dxa"/>
          </w:tcPr>
          <w:p w14:paraId="087D7F66" w14:textId="3D15C51B" w:rsidR="00BD6F6D" w:rsidRDefault="002B3BDF" w:rsidP="006F49F7">
            <w:pPr>
              <w:jc w:val="center"/>
            </w:pPr>
            <w:r>
              <w:t>5</w:t>
            </w:r>
          </w:p>
        </w:tc>
        <w:tc>
          <w:tcPr>
            <w:tcW w:w="6657" w:type="dxa"/>
          </w:tcPr>
          <w:p w14:paraId="518D18F0" w14:textId="7C28F84D" w:rsidR="00BD6F6D" w:rsidRPr="00C56943" w:rsidRDefault="0032288D" w:rsidP="00C56943">
            <w:pPr>
              <w:rPr>
                <w:lang w:val="en-US"/>
              </w:rPr>
            </w:pPr>
            <w:proofErr w:type="spellStart"/>
            <w:r w:rsidRPr="0032288D">
              <w:t>Random</w:t>
            </w:r>
            <w:proofErr w:type="spellEnd"/>
            <w:r w:rsidRPr="0032288D">
              <w:t xml:space="preserve"> </w:t>
            </w:r>
            <w:proofErr w:type="spellStart"/>
            <w:r w:rsidRPr="0032288D">
              <w:t>rnd</w:t>
            </w:r>
            <w:proofErr w:type="spellEnd"/>
            <w:r w:rsidRPr="0032288D">
              <w:t xml:space="preserve"> = </w:t>
            </w:r>
            <w:proofErr w:type="spellStart"/>
            <w:r w:rsidRPr="0032288D">
              <w:t>new</w:t>
            </w:r>
            <w:proofErr w:type="spellEnd"/>
            <w:r w:rsidRPr="0032288D">
              <w:t xml:space="preserve"> </w:t>
            </w:r>
            <w:proofErr w:type="spellStart"/>
            <w:proofErr w:type="gramStart"/>
            <w:r w:rsidRPr="0032288D">
              <w:t>Random</w:t>
            </w:r>
            <w:proofErr w:type="spellEnd"/>
            <w:r w:rsidRPr="0032288D">
              <w:t>(</w:t>
            </w:r>
            <w:proofErr w:type="gramEnd"/>
            <w:r w:rsidRPr="0032288D">
              <w:t>);</w:t>
            </w:r>
          </w:p>
        </w:tc>
      </w:tr>
      <w:tr w:rsidR="00BD6F6D" w14:paraId="29F0BC42" w14:textId="77777777" w:rsidTr="00B76347">
        <w:tc>
          <w:tcPr>
            <w:tcW w:w="2972" w:type="dxa"/>
          </w:tcPr>
          <w:p w14:paraId="542D5047" w14:textId="07376C63" w:rsidR="00BD6F6D" w:rsidRDefault="002B3BDF" w:rsidP="006F49F7">
            <w:pPr>
              <w:jc w:val="center"/>
            </w:pPr>
            <w:r>
              <w:t>6</w:t>
            </w:r>
          </w:p>
        </w:tc>
        <w:tc>
          <w:tcPr>
            <w:tcW w:w="6657" w:type="dxa"/>
          </w:tcPr>
          <w:p w14:paraId="696D8769" w14:textId="5F2DD3F3" w:rsidR="00BD6F6D" w:rsidRPr="00C56943" w:rsidRDefault="0032288D" w:rsidP="00C56943">
            <w:pPr>
              <w:rPr>
                <w:lang w:val="en-US"/>
              </w:rPr>
            </w:pPr>
            <w:proofErr w:type="spellStart"/>
            <w:r w:rsidRPr="0032288D">
              <w:t>int</w:t>
            </w:r>
            <w:proofErr w:type="spellEnd"/>
            <w:r w:rsidRPr="0032288D">
              <w:t xml:space="preserve"> N, M;</w:t>
            </w:r>
          </w:p>
        </w:tc>
      </w:tr>
      <w:tr w:rsidR="00BD6F6D" w14:paraId="55DB4A54" w14:textId="77777777" w:rsidTr="00B76347">
        <w:tc>
          <w:tcPr>
            <w:tcW w:w="2972" w:type="dxa"/>
          </w:tcPr>
          <w:p w14:paraId="13730626" w14:textId="7445C1B1" w:rsidR="00BD6F6D" w:rsidRDefault="002B3BDF" w:rsidP="006F49F7">
            <w:pPr>
              <w:jc w:val="center"/>
            </w:pPr>
            <w:r>
              <w:t>7</w:t>
            </w:r>
          </w:p>
        </w:tc>
        <w:tc>
          <w:tcPr>
            <w:tcW w:w="6657" w:type="dxa"/>
          </w:tcPr>
          <w:p w14:paraId="3EBF8EEF" w14:textId="7172E0FA" w:rsidR="00BD6F6D" w:rsidRPr="00C56943" w:rsidRDefault="0032288D" w:rsidP="00C56943">
            <w:pPr>
              <w:rPr>
                <w:lang w:val="en-US"/>
              </w:rPr>
            </w:pPr>
            <w:r w:rsidRPr="0032288D">
              <w:t>d</w:t>
            </w:r>
          </w:p>
        </w:tc>
      </w:tr>
      <w:tr w:rsidR="00BD6F6D" w14:paraId="3B8CB914" w14:textId="77777777" w:rsidTr="00B76347">
        <w:tc>
          <w:tcPr>
            <w:tcW w:w="2972" w:type="dxa"/>
          </w:tcPr>
          <w:p w14:paraId="58BF5ABF" w14:textId="33249831" w:rsidR="00BD6F6D" w:rsidRDefault="002B3BDF" w:rsidP="006F49F7">
            <w:pPr>
              <w:jc w:val="center"/>
            </w:pPr>
            <w:r>
              <w:t>8</w:t>
            </w:r>
          </w:p>
        </w:tc>
        <w:tc>
          <w:tcPr>
            <w:tcW w:w="6657" w:type="dxa"/>
          </w:tcPr>
          <w:p w14:paraId="4009303F" w14:textId="6771A369" w:rsidR="00BD6F6D" w:rsidRPr="00C56943" w:rsidRDefault="0032288D" w:rsidP="00C56943">
            <w:pPr>
              <w:rPr>
                <w:lang w:val="en-US"/>
              </w:rPr>
            </w:pPr>
            <w:r w:rsidRPr="0032288D">
              <w:t>{</w:t>
            </w:r>
          </w:p>
        </w:tc>
      </w:tr>
      <w:tr w:rsidR="00BD6F6D" w14:paraId="488D4CC6" w14:textId="77777777" w:rsidTr="00B76347">
        <w:tc>
          <w:tcPr>
            <w:tcW w:w="2972" w:type="dxa"/>
          </w:tcPr>
          <w:p w14:paraId="20A50617" w14:textId="1DEF5111" w:rsidR="00BD6F6D" w:rsidRDefault="002B3BDF" w:rsidP="006F49F7">
            <w:pPr>
              <w:jc w:val="center"/>
            </w:pPr>
            <w:r>
              <w:t>9</w:t>
            </w:r>
          </w:p>
        </w:tc>
        <w:tc>
          <w:tcPr>
            <w:tcW w:w="6657" w:type="dxa"/>
          </w:tcPr>
          <w:p w14:paraId="75E76151" w14:textId="52C194AD" w:rsidR="00BD6F6D" w:rsidRPr="00C56943" w:rsidRDefault="0032288D" w:rsidP="00C56943">
            <w:pPr>
              <w:rPr>
                <w:lang w:val="en-US"/>
              </w:rPr>
            </w:pPr>
            <w:proofErr w:type="spellStart"/>
            <w:r w:rsidRPr="0032288D">
              <w:t>Console.Write</w:t>
            </w:r>
            <w:proofErr w:type="spellEnd"/>
            <w:r w:rsidRPr="0032288D">
              <w:t>("Введите N (</w:t>
            </w:r>
            <w:proofErr w:type="gramStart"/>
            <w:r w:rsidRPr="0032288D">
              <w:t>3..</w:t>
            </w:r>
            <w:proofErr w:type="gramEnd"/>
            <w:r w:rsidRPr="0032288D">
              <w:t>10): ");</w:t>
            </w:r>
          </w:p>
        </w:tc>
      </w:tr>
      <w:tr w:rsidR="00BD6F6D" w:rsidRPr="0032288D" w14:paraId="57AEB4F1" w14:textId="77777777" w:rsidTr="00B76347">
        <w:tc>
          <w:tcPr>
            <w:tcW w:w="2972" w:type="dxa"/>
          </w:tcPr>
          <w:p w14:paraId="6FC71494" w14:textId="52F0E680" w:rsidR="00BD6F6D" w:rsidRDefault="002B3BDF" w:rsidP="006F49F7">
            <w:pPr>
              <w:jc w:val="center"/>
            </w:pPr>
            <w:r>
              <w:t>10</w:t>
            </w:r>
          </w:p>
        </w:tc>
        <w:tc>
          <w:tcPr>
            <w:tcW w:w="6657" w:type="dxa"/>
          </w:tcPr>
          <w:p w14:paraId="436D6B00" w14:textId="3A43B69E" w:rsidR="00BD6F6D" w:rsidRPr="00F15F99" w:rsidRDefault="0032288D" w:rsidP="00C56943">
            <w:pPr>
              <w:rPr>
                <w:lang w:val="en-US"/>
              </w:rPr>
            </w:pPr>
            <w:r w:rsidRPr="0032288D">
              <w:rPr>
                <w:lang w:val="en-US"/>
              </w:rPr>
              <w:t xml:space="preserve">N = </w:t>
            </w:r>
            <w:proofErr w:type="spellStart"/>
            <w:proofErr w:type="gramStart"/>
            <w:r w:rsidRPr="0032288D">
              <w:rPr>
                <w:lang w:val="en-US"/>
              </w:rPr>
              <w:t>int.Parse</w:t>
            </w:r>
            <w:proofErr w:type="spellEnd"/>
            <w:proofErr w:type="gramEnd"/>
            <w:r w:rsidRPr="0032288D">
              <w:rPr>
                <w:lang w:val="en-US"/>
              </w:rPr>
              <w:t>(</w:t>
            </w:r>
            <w:proofErr w:type="spellStart"/>
            <w:r w:rsidRPr="0032288D">
              <w:rPr>
                <w:lang w:val="en-US"/>
              </w:rPr>
              <w:t>Console.ReadLine</w:t>
            </w:r>
            <w:proofErr w:type="spellEnd"/>
            <w:r w:rsidRPr="0032288D">
              <w:rPr>
                <w:lang w:val="en-US"/>
              </w:rPr>
              <w:t>())</w:t>
            </w:r>
          </w:p>
        </w:tc>
      </w:tr>
      <w:tr w:rsidR="00BD6F6D" w14:paraId="4EB38541" w14:textId="77777777" w:rsidTr="00B76347">
        <w:tc>
          <w:tcPr>
            <w:tcW w:w="2972" w:type="dxa"/>
          </w:tcPr>
          <w:p w14:paraId="64606880" w14:textId="4CB6A405" w:rsidR="00BD6F6D" w:rsidRDefault="002B3BDF" w:rsidP="006F49F7">
            <w:pPr>
              <w:jc w:val="center"/>
            </w:pPr>
            <w:r>
              <w:t>11</w:t>
            </w:r>
          </w:p>
        </w:tc>
        <w:tc>
          <w:tcPr>
            <w:tcW w:w="6657" w:type="dxa"/>
          </w:tcPr>
          <w:p w14:paraId="6195E65E" w14:textId="341DC78F" w:rsidR="00BD6F6D" w:rsidRPr="00C56943" w:rsidRDefault="0032288D" w:rsidP="00C56943">
            <w:pPr>
              <w:rPr>
                <w:lang w:val="en-US"/>
              </w:rPr>
            </w:pPr>
            <w:r w:rsidRPr="0032288D">
              <w:t xml:space="preserve">} </w:t>
            </w:r>
            <w:proofErr w:type="spellStart"/>
            <w:r w:rsidRPr="0032288D">
              <w:t>while</w:t>
            </w:r>
            <w:proofErr w:type="spellEnd"/>
            <w:r w:rsidRPr="0032288D">
              <w:t xml:space="preserve"> (N </w:t>
            </w:r>
            <w:proofErr w:type="gramStart"/>
            <w:r w:rsidRPr="0032288D">
              <w:t>&lt; 3</w:t>
            </w:r>
            <w:proofErr w:type="gramEnd"/>
            <w:r w:rsidRPr="0032288D">
              <w:t xml:space="preserve"> || </w:t>
            </w:r>
            <w:proofErr w:type="gramStart"/>
            <w:r w:rsidRPr="0032288D">
              <w:t>N &gt;</w:t>
            </w:r>
            <w:proofErr w:type="gramEnd"/>
            <w:r w:rsidRPr="0032288D">
              <w:t xml:space="preserve"> 10);</w:t>
            </w:r>
          </w:p>
        </w:tc>
      </w:tr>
      <w:tr w:rsidR="00BD6F6D" w14:paraId="0D8DBD37" w14:textId="77777777" w:rsidTr="00B76347">
        <w:tc>
          <w:tcPr>
            <w:tcW w:w="2972" w:type="dxa"/>
          </w:tcPr>
          <w:p w14:paraId="580BF809" w14:textId="65BCAFDE" w:rsidR="00BD6F6D" w:rsidRDefault="002B3BDF" w:rsidP="006F49F7">
            <w:pPr>
              <w:jc w:val="center"/>
            </w:pPr>
            <w:r>
              <w:t>12</w:t>
            </w:r>
          </w:p>
        </w:tc>
        <w:tc>
          <w:tcPr>
            <w:tcW w:w="6657" w:type="dxa"/>
          </w:tcPr>
          <w:p w14:paraId="5E3760E9" w14:textId="1974E264" w:rsidR="00BD6F6D" w:rsidRPr="00C56943" w:rsidRDefault="0032288D" w:rsidP="00C56943">
            <w:pPr>
              <w:rPr>
                <w:lang w:val="en-US"/>
              </w:rPr>
            </w:pPr>
            <w:proofErr w:type="spellStart"/>
            <w:r w:rsidRPr="0032288D">
              <w:t>do</w:t>
            </w:r>
            <w:proofErr w:type="spellEnd"/>
          </w:p>
        </w:tc>
      </w:tr>
      <w:tr w:rsidR="00BD6F6D" w14:paraId="6505B4EF" w14:textId="77777777" w:rsidTr="00B76347">
        <w:tc>
          <w:tcPr>
            <w:tcW w:w="2972" w:type="dxa"/>
          </w:tcPr>
          <w:p w14:paraId="11A0900B" w14:textId="301918B9" w:rsidR="00BD6F6D" w:rsidRDefault="002B3BDF" w:rsidP="006F49F7">
            <w:pPr>
              <w:jc w:val="center"/>
            </w:pPr>
            <w:r>
              <w:t>13</w:t>
            </w:r>
          </w:p>
        </w:tc>
        <w:tc>
          <w:tcPr>
            <w:tcW w:w="6657" w:type="dxa"/>
          </w:tcPr>
          <w:p w14:paraId="57C2BE27" w14:textId="09EE63BC" w:rsidR="00BD6F6D" w:rsidRPr="00C56943" w:rsidRDefault="0032288D" w:rsidP="00C56943">
            <w:pPr>
              <w:rPr>
                <w:lang w:val="en-US"/>
              </w:rPr>
            </w:pPr>
            <w:r w:rsidRPr="0032288D">
              <w:t>{</w:t>
            </w:r>
          </w:p>
        </w:tc>
      </w:tr>
      <w:tr w:rsidR="00BD6F6D" w14:paraId="01788B54" w14:textId="77777777" w:rsidTr="00B76347">
        <w:tc>
          <w:tcPr>
            <w:tcW w:w="2972" w:type="dxa"/>
          </w:tcPr>
          <w:p w14:paraId="26FB1BB4" w14:textId="2C91D081" w:rsidR="00BD6F6D" w:rsidRDefault="002B3BDF" w:rsidP="006F49F7">
            <w:pPr>
              <w:jc w:val="center"/>
            </w:pPr>
            <w:r>
              <w:t>14</w:t>
            </w:r>
          </w:p>
        </w:tc>
        <w:tc>
          <w:tcPr>
            <w:tcW w:w="6657" w:type="dxa"/>
          </w:tcPr>
          <w:p w14:paraId="0A628AEE" w14:textId="1AD575C5" w:rsidR="00BD6F6D" w:rsidRPr="00C56943" w:rsidRDefault="0032288D" w:rsidP="00C56943">
            <w:pPr>
              <w:rPr>
                <w:lang w:val="en-US"/>
              </w:rPr>
            </w:pPr>
            <w:proofErr w:type="spellStart"/>
            <w:r w:rsidRPr="0032288D">
              <w:t>Console.Write</w:t>
            </w:r>
            <w:proofErr w:type="spellEnd"/>
            <w:r w:rsidRPr="0032288D">
              <w:t>("Введите M (</w:t>
            </w:r>
            <w:proofErr w:type="gramStart"/>
            <w:r w:rsidRPr="0032288D">
              <w:t>3..</w:t>
            </w:r>
            <w:proofErr w:type="gramEnd"/>
            <w:r w:rsidRPr="0032288D">
              <w:t>10): ");</w:t>
            </w:r>
          </w:p>
        </w:tc>
      </w:tr>
      <w:tr w:rsidR="00BD6F6D" w:rsidRPr="0032288D" w14:paraId="299AE59C" w14:textId="77777777" w:rsidTr="00B76347">
        <w:tc>
          <w:tcPr>
            <w:tcW w:w="2972" w:type="dxa"/>
          </w:tcPr>
          <w:p w14:paraId="0885D835" w14:textId="103D6223" w:rsidR="00BD6F6D" w:rsidRDefault="002B3BDF" w:rsidP="006F49F7">
            <w:pPr>
              <w:jc w:val="center"/>
            </w:pPr>
            <w:r>
              <w:t>15</w:t>
            </w:r>
          </w:p>
        </w:tc>
        <w:tc>
          <w:tcPr>
            <w:tcW w:w="6657" w:type="dxa"/>
          </w:tcPr>
          <w:p w14:paraId="11C40FB2" w14:textId="757D7962" w:rsidR="00BD6F6D" w:rsidRPr="00F15F99" w:rsidRDefault="0032288D" w:rsidP="00C56943">
            <w:pPr>
              <w:rPr>
                <w:lang w:val="en-US"/>
              </w:rPr>
            </w:pPr>
            <w:r w:rsidRPr="0032288D">
              <w:rPr>
                <w:lang w:val="en-US"/>
              </w:rPr>
              <w:t xml:space="preserve">M = </w:t>
            </w:r>
            <w:proofErr w:type="spellStart"/>
            <w:proofErr w:type="gramStart"/>
            <w:r w:rsidRPr="0032288D">
              <w:rPr>
                <w:lang w:val="en-US"/>
              </w:rPr>
              <w:t>int.Parse</w:t>
            </w:r>
            <w:proofErr w:type="spellEnd"/>
            <w:proofErr w:type="gramEnd"/>
            <w:r w:rsidRPr="0032288D">
              <w:rPr>
                <w:lang w:val="en-US"/>
              </w:rPr>
              <w:t>(</w:t>
            </w:r>
            <w:proofErr w:type="spellStart"/>
            <w:r w:rsidRPr="0032288D">
              <w:rPr>
                <w:lang w:val="en-US"/>
              </w:rPr>
              <w:t>Console.ReadLine</w:t>
            </w:r>
            <w:proofErr w:type="spellEnd"/>
            <w:r w:rsidRPr="0032288D">
              <w:rPr>
                <w:lang w:val="en-US"/>
              </w:rPr>
              <w:t>());</w:t>
            </w:r>
          </w:p>
        </w:tc>
      </w:tr>
      <w:tr w:rsidR="00BD6F6D" w14:paraId="3ECEB540" w14:textId="77777777" w:rsidTr="00B76347">
        <w:tc>
          <w:tcPr>
            <w:tcW w:w="2972" w:type="dxa"/>
          </w:tcPr>
          <w:p w14:paraId="36676DDF" w14:textId="4B0DFA17" w:rsidR="00BD6F6D" w:rsidRDefault="002B3BDF" w:rsidP="006F49F7">
            <w:pPr>
              <w:jc w:val="center"/>
            </w:pPr>
            <w:r>
              <w:t>16</w:t>
            </w:r>
          </w:p>
        </w:tc>
        <w:tc>
          <w:tcPr>
            <w:tcW w:w="6657" w:type="dxa"/>
          </w:tcPr>
          <w:p w14:paraId="38EEDE30" w14:textId="58E9C272" w:rsidR="00BD6F6D" w:rsidRPr="00C56943" w:rsidRDefault="0032288D" w:rsidP="00C56943">
            <w:pPr>
              <w:rPr>
                <w:lang w:val="en-US"/>
              </w:rPr>
            </w:pPr>
            <w:r w:rsidRPr="0032288D">
              <w:t xml:space="preserve">} </w:t>
            </w:r>
            <w:proofErr w:type="spellStart"/>
            <w:r w:rsidRPr="0032288D">
              <w:t>while</w:t>
            </w:r>
            <w:proofErr w:type="spellEnd"/>
            <w:r w:rsidRPr="0032288D">
              <w:t xml:space="preserve"> (M </w:t>
            </w:r>
            <w:proofErr w:type="gramStart"/>
            <w:r w:rsidRPr="0032288D">
              <w:t>&lt; 3</w:t>
            </w:r>
            <w:proofErr w:type="gramEnd"/>
            <w:r w:rsidRPr="0032288D">
              <w:t xml:space="preserve"> || </w:t>
            </w:r>
            <w:proofErr w:type="gramStart"/>
            <w:r w:rsidRPr="0032288D">
              <w:t>M &gt;</w:t>
            </w:r>
            <w:proofErr w:type="gramEnd"/>
            <w:r w:rsidRPr="0032288D">
              <w:t xml:space="preserve"> 10);</w:t>
            </w:r>
          </w:p>
        </w:tc>
      </w:tr>
      <w:tr w:rsidR="00BD6F6D" w:rsidRPr="0032288D" w14:paraId="2B07C4BC" w14:textId="77777777" w:rsidTr="00B76347">
        <w:tc>
          <w:tcPr>
            <w:tcW w:w="2972" w:type="dxa"/>
          </w:tcPr>
          <w:p w14:paraId="1B0C1B9D" w14:textId="23E6D267" w:rsidR="00BD6F6D" w:rsidRDefault="002B3BDF" w:rsidP="006F49F7">
            <w:pPr>
              <w:jc w:val="center"/>
            </w:pPr>
            <w:r>
              <w:t>17</w:t>
            </w:r>
          </w:p>
        </w:tc>
        <w:tc>
          <w:tcPr>
            <w:tcW w:w="6657" w:type="dxa"/>
          </w:tcPr>
          <w:p w14:paraId="3A8C14D3" w14:textId="03AB2CFE" w:rsidR="00BD6F6D" w:rsidRPr="00F15F99" w:rsidRDefault="0032288D" w:rsidP="00C56943">
            <w:pPr>
              <w:rPr>
                <w:lang w:val="en-US"/>
              </w:rPr>
            </w:pPr>
            <w:proofErr w:type="gramStart"/>
            <w:r w:rsidRPr="0032288D">
              <w:rPr>
                <w:lang w:val="en-US"/>
              </w:rPr>
              <w:t>int[</w:t>
            </w:r>
            <w:proofErr w:type="gramEnd"/>
            <w:r w:rsidRPr="0032288D">
              <w:rPr>
                <w:lang w:val="en-US"/>
              </w:rPr>
              <w:t xml:space="preserve">,] A = new </w:t>
            </w:r>
            <w:proofErr w:type="gramStart"/>
            <w:r w:rsidRPr="0032288D">
              <w:rPr>
                <w:lang w:val="en-US"/>
              </w:rPr>
              <w:t>int[</w:t>
            </w:r>
            <w:proofErr w:type="gramEnd"/>
            <w:r w:rsidRPr="0032288D">
              <w:rPr>
                <w:lang w:val="en-US"/>
              </w:rPr>
              <w:t>N, M];</w:t>
            </w:r>
          </w:p>
        </w:tc>
      </w:tr>
      <w:tr w:rsidR="00BD6F6D" w:rsidRPr="0032288D" w14:paraId="673AD05D" w14:textId="77777777" w:rsidTr="00B76347">
        <w:tc>
          <w:tcPr>
            <w:tcW w:w="2972" w:type="dxa"/>
          </w:tcPr>
          <w:p w14:paraId="64133138" w14:textId="6E543DBB" w:rsidR="00BD6F6D" w:rsidRDefault="002B3BDF" w:rsidP="006F49F7">
            <w:pPr>
              <w:jc w:val="center"/>
            </w:pPr>
            <w:r>
              <w:t>18</w:t>
            </w:r>
          </w:p>
        </w:tc>
        <w:tc>
          <w:tcPr>
            <w:tcW w:w="6657" w:type="dxa"/>
          </w:tcPr>
          <w:p w14:paraId="4F5411C7" w14:textId="1E74D8BA" w:rsidR="00BD6F6D" w:rsidRPr="00F15F99" w:rsidRDefault="0032288D" w:rsidP="00C56943">
            <w:pPr>
              <w:rPr>
                <w:lang w:val="en-US"/>
              </w:rPr>
            </w:pPr>
            <w:proofErr w:type="gramStart"/>
            <w:r w:rsidRPr="0032288D">
              <w:rPr>
                <w:lang w:val="en-US"/>
              </w:rPr>
              <w:t>int[</w:t>
            </w:r>
            <w:proofErr w:type="gramEnd"/>
            <w:r w:rsidRPr="0032288D">
              <w:rPr>
                <w:lang w:val="en-US"/>
              </w:rPr>
              <w:t>] B = new int[M];</w:t>
            </w:r>
          </w:p>
        </w:tc>
      </w:tr>
      <w:tr w:rsidR="00BD6F6D" w:rsidRPr="0032288D" w14:paraId="611B618A" w14:textId="77777777" w:rsidTr="00B76347">
        <w:tc>
          <w:tcPr>
            <w:tcW w:w="2972" w:type="dxa"/>
          </w:tcPr>
          <w:p w14:paraId="56586E27" w14:textId="62919454" w:rsidR="00BD6F6D" w:rsidRDefault="002B3BDF" w:rsidP="006F49F7">
            <w:pPr>
              <w:jc w:val="center"/>
            </w:pPr>
            <w:r>
              <w:t>19</w:t>
            </w:r>
          </w:p>
        </w:tc>
        <w:tc>
          <w:tcPr>
            <w:tcW w:w="6657" w:type="dxa"/>
          </w:tcPr>
          <w:p w14:paraId="1986BD5D" w14:textId="0644F4ED" w:rsidR="00BD6F6D" w:rsidRPr="00F15F99" w:rsidRDefault="0032288D" w:rsidP="00C56943">
            <w:pPr>
              <w:rPr>
                <w:lang w:val="en-US"/>
              </w:rPr>
            </w:pPr>
            <w:r w:rsidRPr="0032288D">
              <w:rPr>
                <w:lang w:val="en-US"/>
              </w:rPr>
              <w:t xml:space="preserve">for (int </w:t>
            </w:r>
            <w:proofErr w:type="spellStart"/>
            <w:r w:rsidRPr="0032288D">
              <w:rPr>
                <w:lang w:val="en-US"/>
              </w:rPr>
              <w:t>i</w:t>
            </w:r>
            <w:proofErr w:type="spellEnd"/>
            <w:r w:rsidRPr="0032288D">
              <w:rPr>
                <w:lang w:val="en-US"/>
              </w:rPr>
              <w:t xml:space="preserve"> = 0; </w:t>
            </w:r>
            <w:proofErr w:type="spellStart"/>
            <w:r w:rsidRPr="0032288D">
              <w:rPr>
                <w:lang w:val="en-US"/>
              </w:rPr>
              <w:t>i</w:t>
            </w:r>
            <w:proofErr w:type="spellEnd"/>
            <w:r w:rsidRPr="0032288D">
              <w:rPr>
                <w:lang w:val="en-US"/>
              </w:rPr>
              <w:t xml:space="preserve"> &lt; N; </w:t>
            </w:r>
            <w:proofErr w:type="spellStart"/>
            <w:r w:rsidRPr="0032288D">
              <w:rPr>
                <w:lang w:val="en-US"/>
              </w:rPr>
              <w:t>i</w:t>
            </w:r>
            <w:proofErr w:type="spellEnd"/>
            <w:r w:rsidRPr="0032288D">
              <w:rPr>
                <w:lang w:val="en-US"/>
              </w:rPr>
              <w:t>++)</w:t>
            </w:r>
          </w:p>
        </w:tc>
      </w:tr>
      <w:tr w:rsidR="00BD6F6D" w:rsidRPr="0032288D" w14:paraId="372C0A92" w14:textId="77777777" w:rsidTr="00B76347">
        <w:tc>
          <w:tcPr>
            <w:tcW w:w="2972" w:type="dxa"/>
          </w:tcPr>
          <w:p w14:paraId="7279D348" w14:textId="04E274BA" w:rsidR="00BD6F6D" w:rsidRDefault="002B3BDF" w:rsidP="006F49F7">
            <w:pPr>
              <w:jc w:val="center"/>
            </w:pPr>
            <w:r>
              <w:t>20</w:t>
            </w:r>
          </w:p>
        </w:tc>
        <w:tc>
          <w:tcPr>
            <w:tcW w:w="6657" w:type="dxa"/>
          </w:tcPr>
          <w:p w14:paraId="46AB5D6D" w14:textId="6929DE60" w:rsidR="00BD6F6D" w:rsidRPr="00F15F99" w:rsidRDefault="0032288D" w:rsidP="00C56943">
            <w:pPr>
              <w:rPr>
                <w:lang w:val="en-US"/>
              </w:rPr>
            </w:pPr>
            <w:r w:rsidRPr="0032288D">
              <w:rPr>
                <w:lang w:val="en-US"/>
              </w:rPr>
              <w:t xml:space="preserve">for (int j = 0; j &lt; M; </w:t>
            </w:r>
            <w:proofErr w:type="spellStart"/>
            <w:r w:rsidRPr="0032288D">
              <w:rPr>
                <w:lang w:val="en-US"/>
              </w:rPr>
              <w:t>j++</w:t>
            </w:r>
            <w:proofErr w:type="spellEnd"/>
            <w:r w:rsidRPr="0032288D">
              <w:rPr>
                <w:lang w:val="en-US"/>
              </w:rPr>
              <w:t>)</w:t>
            </w:r>
          </w:p>
        </w:tc>
      </w:tr>
      <w:tr w:rsidR="0032288D" w:rsidRPr="0032288D" w14:paraId="77B84142" w14:textId="77777777" w:rsidTr="00B76347">
        <w:tc>
          <w:tcPr>
            <w:tcW w:w="2972" w:type="dxa"/>
          </w:tcPr>
          <w:p w14:paraId="3E0703DF" w14:textId="133035CA" w:rsidR="0032288D" w:rsidRP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6657" w:type="dxa"/>
          </w:tcPr>
          <w:p w14:paraId="2E2C61FF" w14:textId="0FC3E4B6" w:rsidR="0032288D" w:rsidRPr="0032288D" w:rsidRDefault="0032288D" w:rsidP="00C56943">
            <w:pPr>
              <w:rPr>
                <w:lang w:val="en-US"/>
              </w:rPr>
            </w:pPr>
            <w:proofErr w:type="gramStart"/>
            <w:r w:rsidRPr="0032288D">
              <w:rPr>
                <w:lang w:val="en-US"/>
              </w:rPr>
              <w:t>A[</w:t>
            </w:r>
            <w:proofErr w:type="spellStart"/>
            <w:proofErr w:type="gramEnd"/>
            <w:r w:rsidRPr="0032288D">
              <w:rPr>
                <w:lang w:val="en-US"/>
              </w:rPr>
              <w:t>i</w:t>
            </w:r>
            <w:proofErr w:type="spellEnd"/>
            <w:r w:rsidRPr="0032288D">
              <w:rPr>
                <w:lang w:val="en-US"/>
              </w:rPr>
              <w:t xml:space="preserve">, j] = </w:t>
            </w:r>
            <w:proofErr w:type="spellStart"/>
            <w:proofErr w:type="gramStart"/>
            <w:r w:rsidRPr="0032288D">
              <w:rPr>
                <w:lang w:val="en-US"/>
              </w:rPr>
              <w:t>rnd.Next</w:t>
            </w:r>
            <w:proofErr w:type="spellEnd"/>
            <w:proofErr w:type="gramEnd"/>
            <w:r w:rsidRPr="0032288D">
              <w:rPr>
                <w:lang w:val="en-US"/>
              </w:rPr>
              <w:t xml:space="preserve">(-5, 16); </w:t>
            </w:r>
          </w:p>
        </w:tc>
      </w:tr>
      <w:tr w:rsidR="0032288D" w:rsidRPr="0032288D" w14:paraId="7AEE8F50" w14:textId="77777777" w:rsidTr="00B76347">
        <w:tc>
          <w:tcPr>
            <w:tcW w:w="2972" w:type="dxa"/>
          </w:tcPr>
          <w:p w14:paraId="5FA0CF97" w14:textId="0DC7E04B" w:rsidR="0032288D" w:rsidRP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6657" w:type="dxa"/>
          </w:tcPr>
          <w:p w14:paraId="3748B257" w14:textId="7C3B7351" w:rsidR="0032288D" w:rsidRPr="0032288D" w:rsidRDefault="0032288D" w:rsidP="00C56943">
            <w:pPr>
              <w:rPr>
                <w:lang w:val="en-US"/>
              </w:rPr>
            </w:pPr>
            <w:r w:rsidRPr="0032288D">
              <w:rPr>
                <w:lang w:val="en-US"/>
              </w:rPr>
              <w:t xml:space="preserve">for (int j = 0; j &lt; M; </w:t>
            </w:r>
            <w:proofErr w:type="spellStart"/>
            <w:r w:rsidRPr="0032288D">
              <w:rPr>
                <w:lang w:val="en-US"/>
              </w:rPr>
              <w:t>j++</w:t>
            </w:r>
            <w:proofErr w:type="spellEnd"/>
            <w:r w:rsidRPr="0032288D">
              <w:rPr>
                <w:lang w:val="en-US"/>
              </w:rPr>
              <w:t>)</w:t>
            </w:r>
          </w:p>
        </w:tc>
      </w:tr>
      <w:tr w:rsidR="0032288D" w:rsidRPr="0032288D" w14:paraId="08A452B2" w14:textId="77777777" w:rsidTr="00B76347">
        <w:tc>
          <w:tcPr>
            <w:tcW w:w="2972" w:type="dxa"/>
          </w:tcPr>
          <w:p w14:paraId="42203820" w14:textId="063093B2" w:rsidR="0032288D" w:rsidRP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657" w:type="dxa"/>
          </w:tcPr>
          <w:p w14:paraId="6915E94E" w14:textId="211D4DB9" w:rsidR="0032288D" w:rsidRPr="00C56943" w:rsidRDefault="0032288D" w:rsidP="00C56943">
            <w:pPr>
              <w:rPr>
                <w:lang w:val="en-US"/>
              </w:rPr>
            </w:pPr>
            <w:r w:rsidRPr="0032288D">
              <w:t xml:space="preserve">B[j] = </w:t>
            </w:r>
            <w:proofErr w:type="spellStart"/>
            <w:proofErr w:type="gramStart"/>
            <w:r w:rsidRPr="0032288D">
              <w:t>rnd.Next</w:t>
            </w:r>
            <w:proofErr w:type="spellEnd"/>
            <w:proofErr w:type="gramEnd"/>
            <w:r w:rsidRPr="0032288D">
              <w:t>(-5, 16);</w:t>
            </w:r>
          </w:p>
        </w:tc>
      </w:tr>
      <w:tr w:rsidR="0032288D" w:rsidRPr="0032288D" w14:paraId="5424ECB9" w14:textId="77777777" w:rsidTr="00B76347">
        <w:tc>
          <w:tcPr>
            <w:tcW w:w="2972" w:type="dxa"/>
          </w:tcPr>
          <w:p w14:paraId="071C0EBE" w14:textId="3DF1A91D" w:rsidR="0032288D" w:rsidRPr="0032288D" w:rsidRDefault="0032288D" w:rsidP="003228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6657" w:type="dxa"/>
          </w:tcPr>
          <w:p w14:paraId="5A6E4A4A" w14:textId="463602FC" w:rsidR="0032288D" w:rsidRPr="0032288D" w:rsidRDefault="0032288D" w:rsidP="00C56943">
            <w:pPr>
              <w:rPr>
                <w:lang w:val="en-US"/>
              </w:rPr>
            </w:pPr>
            <w:proofErr w:type="spellStart"/>
            <w:r w:rsidRPr="0032288D">
              <w:rPr>
                <w:lang w:val="en-US"/>
              </w:rPr>
              <w:t>Console.WriteLine</w:t>
            </w:r>
            <w:proofErr w:type="spellEnd"/>
            <w:r w:rsidRPr="0032288D">
              <w:rPr>
                <w:lang w:val="en-US"/>
              </w:rPr>
              <w:t>("\n</w:t>
            </w:r>
            <w:r w:rsidRPr="0032288D">
              <w:t>Исходная</w:t>
            </w:r>
            <w:r w:rsidRPr="0032288D">
              <w:rPr>
                <w:lang w:val="en-US"/>
              </w:rPr>
              <w:t xml:space="preserve"> </w:t>
            </w:r>
            <w:r w:rsidRPr="0032288D">
              <w:t>матрица</w:t>
            </w:r>
            <w:r w:rsidRPr="0032288D">
              <w:rPr>
                <w:lang w:val="en-US"/>
              </w:rPr>
              <w:t xml:space="preserve"> A:");</w:t>
            </w:r>
          </w:p>
        </w:tc>
      </w:tr>
      <w:tr w:rsidR="0032288D" w:rsidRPr="0032288D" w14:paraId="5D07789A" w14:textId="77777777" w:rsidTr="00B76347">
        <w:tc>
          <w:tcPr>
            <w:tcW w:w="2972" w:type="dxa"/>
          </w:tcPr>
          <w:p w14:paraId="62EE2E4B" w14:textId="20129D84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6657" w:type="dxa"/>
          </w:tcPr>
          <w:p w14:paraId="6672CBF6" w14:textId="40277EBE" w:rsidR="0032288D" w:rsidRPr="00C56943" w:rsidRDefault="0032288D" w:rsidP="00C56943">
            <w:pPr>
              <w:rPr>
                <w:lang w:val="en-US"/>
              </w:rPr>
            </w:pPr>
            <w:proofErr w:type="spellStart"/>
            <w:r w:rsidRPr="0032288D">
              <w:t>PrintMatrix</w:t>
            </w:r>
            <w:proofErr w:type="spellEnd"/>
            <w:r w:rsidRPr="0032288D">
              <w:t>(A);</w:t>
            </w:r>
          </w:p>
        </w:tc>
      </w:tr>
      <w:tr w:rsidR="0032288D" w:rsidRPr="0032288D" w14:paraId="55542560" w14:textId="77777777" w:rsidTr="00B76347">
        <w:tc>
          <w:tcPr>
            <w:tcW w:w="2972" w:type="dxa"/>
          </w:tcPr>
          <w:p w14:paraId="4EE4F920" w14:textId="5B1C1A51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6657" w:type="dxa"/>
          </w:tcPr>
          <w:p w14:paraId="413625C7" w14:textId="33E7013E" w:rsidR="0032288D" w:rsidRPr="00C56943" w:rsidRDefault="0032288D" w:rsidP="00C56943">
            <w:pPr>
              <w:rPr>
                <w:lang w:val="en-US"/>
              </w:rPr>
            </w:pPr>
            <w:proofErr w:type="spellStart"/>
            <w:r w:rsidRPr="0032288D">
              <w:t>Console.WriteLine</w:t>
            </w:r>
            <w:proofErr w:type="spellEnd"/>
            <w:r w:rsidRPr="0032288D">
              <w:t>("\</w:t>
            </w:r>
            <w:proofErr w:type="spellStart"/>
            <w:r w:rsidRPr="0032288D">
              <w:t>nМассив</w:t>
            </w:r>
            <w:proofErr w:type="spellEnd"/>
            <w:r w:rsidRPr="0032288D">
              <w:t xml:space="preserve"> B:");</w:t>
            </w:r>
          </w:p>
        </w:tc>
      </w:tr>
      <w:tr w:rsidR="0032288D" w:rsidRPr="0032288D" w14:paraId="2CACA531" w14:textId="77777777" w:rsidTr="00B76347">
        <w:tc>
          <w:tcPr>
            <w:tcW w:w="2972" w:type="dxa"/>
          </w:tcPr>
          <w:p w14:paraId="3D64D392" w14:textId="58E3FF63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6657" w:type="dxa"/>
          </w:tcPr>
          <w:p w14:paraId="6015500B" w14:textId="4D7245A7" w:rsidR="0032288D" w:rsidRPr="0032288D" w:rsidRDefault="0032288D" w:rsidP="00C56943">
            <w:pPr>
              <w:rPr>
                <w:lang w:val="en-US"/>
              </w:rPr>
            </w:pPr>
            <w:r w:rsidRPr="0032288D">
              <w:rPr>
                <w:lang w:val="en-US"/>
              </w:rPr>
              <w:t xml:space="preserve">for (int j = 0; j &lt; M; </w:t>
            </w:r>
            <w:proofErr w:type="spellStart"/>
            <w:r w:rsidRPr="0032288D">
              <w:rPr>
                <w:lang w:val="en-US"/>
              </w:rPr>
              <w:t>j++</w:t>
            </w:r>
            <w:proofErr w:type="spellEnd"/>
            <w:r w:rsidRPr="0032288D">
              <w:rPr>
                <w:lang w:val="en-US"/>
              </w:rPr>
              <w:t>)</w:t>
            </w:r>
          </w:p>
        </w:tc>
      </w:tr>
      <w:tr w:rsidR="0032288D" w:rsidRPr="0032288D" w14:paraId="0297963E" w14:textId="77777777" w:rsidTr="00B76347">
        <w:tc>
          <w:tcPr>
            <w:tcW w:w="2972" w:type="dxa"/>
          </w:tcPr>
          <w:p w14:paraId="474284B8" w14:textId="73A7CA65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28</w:t>
            </w:r>
          </w:p>
        </w:tc>
        <w:tc>
          <w:tcPr>
            <w:tcW w:w="6657" w:type="dxa"/>
          </w:tcPr>
          <w:p w14:paraId="5DEA5A50" w14:textId="4C35F7DA" w:rsidR="0032288D" w:rsidRPr="0032288D" w:rsidRDefault="0032288D" w:rsidP="00C56943">
            <w:pPr>
              <w:rPr>
                <w:lang w:val="en-US"/>
              </w:rPr>
            </w:pPr>
            <w:r w:rsidRPr="0032288D">
              <w:rPr>
                <w:lang w:val="en-US"/>
              </w:rPr>
              <w:t xml:space="preserve">            </w:t>
            </w:r>
            <w:proofErr w:type="spellStart"/>
            <w:r w:rsidRPr="0032288D">
              <w:rPr>
                <w:lang w:val="en-US"/>
              </w:rPr>
              <w:t>Console.Write</w:t>
            </w:r>
            <w:proofErr w:type="spellEnd"/>
            <w:r w:rsidRPr="0032288D">
              <w:rPr>
                <w:lang w:val="en-US"/>
              </w:rPr>
              <w:t>(B[j] + "\t");</w:t>
            </w:r>
          </w:p>
        </w:tc>
      </w:tr>
      <w:tr w:rsidR="0032288D" w:rsidRPr="0032288D" w14:paraId="54E36831" w14:textId="77777777" w:rsidTr="00B76347">
        <w:tc>
          <w:tcPr>
            <w:tcW w:w="2972" w:type="dxa"/>
          </w:tcPr>
          <w:p w14:paraId="4997DE41" w14:textId="268A75BA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6657" w:type="dxa"/>
          </w:tcPr>
          <w:p w14:paraId="623636DB" w14:textId="2B0A7BA3" w:rsidR="0032288D" w:rsidRPr="00C56943" w:rsidRDefault="0032288D" w:rsidP="00C56943">
            <w:pPr>
              <w:rPr>
                <w:lang w:val="en-US"/>
              </w:rPr>
            </w:pPr>
            <w:proofErr w:type="spellStart"/>
            <w:r w:rsidRPr="0032288D">
              <w:t>Console.WriteLine</w:t>
            </w:r>
            <w:proofErr w:type="spellEnd"/>
            <w:r w:rsidRPr="0032288D">
              <w:t>();</w:t>
            </w:r>
          </w:p>
        </w:tc>
      </w:tr>
      <w:tr w:rsidR="0032288D" w:rsidRPr="0032288D" w14:paraId="632F3AFB" w14:textId="77777777" w:rsidTr="00B76347">
        <w:tc>
          <w:tcPr>
            <w:tcW w:w="2972" w:type="dxa"/>
          </w:tcPr>
          <w:p w14:paraId="228C1DEE" w14:textId="4A1B83D3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6657" w:type="dxa"/>
          </w:tcPr>
          <w:p w14:paraId="746509A0" w14:textId="5F7F2064" w:rsidR="0032288D" w:rsidRPr="0032288D" w:rsidRDefault="0032288D" w:rsidP="00C56943">
            <w:pPr>
              <w:rPr>
                <w:lang w:val="en-US"/>
              </w:rPr>
            </w:pPr>
            <w:r w:rsidRPr="0032288D">
              <w:rPr>
                <w:lang w:val="en-US"/>
              </w:rPr>
              <w:t xml:space="preserve">for (int </w:t>
            </w:r>
            <w:proofErr w:type="spellStart"/>
            <w:r w:rsidRPr="0032288D">
              <w:rPr>
                <w:lang w:val="en-US"/>
              </w:rPr>
              <w:t>i</w:t>
            </w:r>
            <w:proofErr w:type="spellEnd"/>
            <w:r w:rsidRPr="0032288D">
              <w:rPr>
                <w:lang w:val="en-US"/>
              </w:rPr>
              <w:t xml:space="preserve"> = 0; </w:t>
            </w:r>
            <w:proofErr w:type="spellStart"/>
            <w:r w:rsidRPr="0032288D">
              <w:rPr>
                <w:lang w:val="en-US"/>
              </w:rPr>
              <w:t>i</w:t>
            </w:r>
            <w:proofErr w:type="spellEnd"/>
            <w:r w:rsidRPr="0032288D">
              <w:rPr>
                <w:lang w:val="en-US"/>
              </w:rPr>
              <w:t xml:space="preserve"> &lt; N; </w:t>
            </w:r>
            <w:proofErr w:type="spellStart"/>
            <w:r w:rsidRPr="0032288D">
              <w:rPr>
                <w:lang w:val="en-US"/>
              </w:rPr>
              <w:t>i</w:t>
            </w:r>
            <w:proofErr w:type="spellEnd"/>
            <w:r w:rsidRPr="0032288D">
              <w:rPr>
                <w:lang w:val="en-US"/>
              </w:rPr>
              <w:t xml:space="preserve"> += 2)</w:t>
            </w:r>
          </w:p>
        </w:tc>
      </w:tr>
      <w:tr w:rsidR="0032288D" w:rsidRPr="0032288D" w14:paraId="612BD470" w14:textId="77777777" w:rsidTr="00B76347">
        <w:tc>
          <w:tcPr>
            <w:tcW w:w="2972" w:type="dxa"/>
          </w:tcPr>
          <w:p w14:paraId="00CB5660" w14:textId="50E74E46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6657" w:type="dxa"/>
          </w:tcPr>
          <w:p w14:paraId="13BD5328" w14:textId="610387D7" w:rsidR="0032288D" w:rsidRPr="0032288D" w:rsidRDefault="0032288D" w:rsidP="00C56943">
            <w:pPr>
              <w:rPr>
                <w:lang w:val="en-US"/>
              </w:rPr>
            </w:pPr>
            <w:r w:rsidRPr="0032288D">
              <w:rPr>
                <w:lang w:val="en-US"/>
              </w:rPr>
              <w:t xml:space="preserve">for (int j = 0; j &lt; M; </w:t>
            </w:r>
            <w:proofErr w:type="spellStart"/>
            <w:r w:rsidRPr="0032288D">
              <w:rPr>
                <w:lang w:val="en-US"/>
              </w:rPr>
              <w:t>j++</w:t>
            </w:r>
            <w:proofErr w:type="spellEnd"/>
            <w:r w:rsidRPr="0032288D">
              <w:rPr>
                <w:lang w:val="en-US"/>
              </w:rPr>
              <w:t>)</w:t>
            </w:r>
          </w:p>
        </w:tc>
      </w:tr>
      <w:tr w:rsidR="0032288D" w:rsidRPr="0032288D" w14:paraId="0266ADCF" w14:textId="77777777" w:rsidTr="00B76347">
        <w:tc>
          <w:tcPr>
            <w:tcW w:w="2972" w:type="dxa"/>
          </w:tcPr>
          <w:p w14:paraId="4842DA6C" w14:textId="65E1BF69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6657" w:type="dxa"/>
          </w:tcPr>
          <w:p w14:paraId="47C241E4" w14:textId="21AF66B2" w:rsidR="0032288D" w:rsidRPr="00C56943" w:rsidRDefault="0032288D" w:rsidP="00C56943">
            <w:pPr>
              <w:rPr>
                <w:lang w:val="en-US"/>
              </w:rPr>
            </w:pPr>
            <w:proofErr w:type="gramStart"/>
            <w:r w:rsidRPr="0032288D">
              <w:t>A[</w:t>
            </w:r>
            <w:proofErr w:type="gramEnd"/>
            <w:r w:rsidRPr="0032288D">
              <w:t>i, j] = B[j];</w:t>
            </w:r>
          </w:p>
        </w:tc>
      </w:tr>
      <w:tr w:rsidR="0032288D" w:rsidRPr="0032288D" w14:paraId="517A8797" w14:textId="77777777" w:rsidTr="00B76347">
        <w:tc>
          <w:tcPr>
            <w:tcW w:w="2972" w:type="dxa"/>
          </w:tcPr>
          <w:p w14:paraId="6AB7D3CA" w14:textId="5F1BBE33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6657" w:type="dxa"/>
          </w:tcPr>
          <w:p w14:paraId="2944DA61" w14:textId="3CD06494" w:rsidR="0032288D" w:rsidRPr="0032288D" w:rsidRDefault="0032288D" w:rsidP="00C56943">
            <w:pPr>
              <w:rPr>
                <w:lang w:val="en-US"/>
              </w:rPr>
            </w:pPr>
            <w:proofErr w:type="spellStart"/>
            <w:r w:rsidRPr="0032288D">
              <w:rPr>
                <w:lang w:val="en-US"/>
              </w:rPr>
              <w:t>Console.WriteLine</w:t>
            </w:r>
            <w:proofErr w:type="spellEnd"/>
            <w:r w:rsidRPr="0032288D">
              <w:rPr>
                <w:lang w:val="en-US"/>
              </w:rPr>
              <w:t>("\n</w:t>
            </w:r>
            <w:r w:rsidRPr="0032288D">
              <w:t>Видоизменённая</w:t>
            </w:r>
            <w:r w:rsidRPr="0032288D">
              <w:rPr>
                <w:lang w:val="en-US"/>
              </w:rPr>
              <w:t xml:space="preserve"> </w:t>
            </w:r>
            <w:r w:rsidRPr="0032288D">
              <w:t>матрица</w:t>
            </w:r>
            <w:r w:rsidRPr="0032288D">
              <w:rPr>
                <w:lang w:val="en-US"/>
              </w:rPr>
              <w:t xml:space="preserve"> A:");</w:t>
            </w:r>
          </w:p>
        </w:tc>
      </w:tr>
      <w:tr w:rsidR="0032288D" w:rsidRPr="0032288D" w14:paraId="51039D5C" w14:textId="77777777" w:rsidTr="00B76347">
        <w:tc>
          <w:tcPr>
            <w:tcW w:w="2972" w:type="dxa"/>
          </w:tcPr>
          <w:p w14:paraId="2FDD607E" w14:textId="66AAD7AE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6657" w:type="dxa"/>
          </w:tcPr>
          <w:p w14:paraId="5ACBA19B" w14:textId="7FF6DEDB" w:rsidR="0032288D" w:rsidRPr="00C56943" w:rsidRDefault="0032288D" w:rsidP="00C56943">
            <w:pPr>
              <w:rPr>
                <w:lang w:val="en-US"/>
              </w:rPr>
            </w:pPr>
            <w:proofErr w:type="spellStart"/>
            <w:r w:rsidRPr="0032288D">
              <w:t>PrintMatrix</w:t>
            </w:r>
            <w:proofErr w:type="spellEnd"/>
            <w:r w:rsidRPr="0032288D">
              <w:t>(A);</w:t>
            </w:r>
          </w:p>
        </w:tc>
      </w:tr>
      <w:tr w:rsidR="0032288D" w:rsidRPr="0032288D" w14:paraId="6331D6EF" w14:textId="77777777" w:rsidTr="00B76347">
        <w:tc>
          <w:tcPr>
            <w:tcW w:w="2972" w:type="dxa"/>
          </w:tcPr>
          <w:p w14:paraId="388DD265" w14:textId="54E3E509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6657" w:type="dxa"/>
          </w:tcPr>
          <w:p w14:paraId="33CD39DE" w14:textId="719BC58E" w:rsidR="0032288D" w:rsidRPr="00C56943" w:rsidRDefault="0032288D" w:rsidP="00C56943">
            <w:pPr>
              <w:rPr>
                <w:lang w:val="en-US"/>
              </w:rPr>
            </w:pPr>
            <w:r w:rsidRPr="0032288D">
              <w:t xml:space="preserve">  }</w:t>
            </w:r>
          </w:p>
        </w:tc>
      </w:tr>
      <w:tr w:rsidR="0032288D" w:rsidRPr="0032288D" w14:paraId="48229180" w14:textId="77777777" w:rsidTr="00B76347">
        <w:tc>
          <w:tcPr>
            <w:tcW w:w="2972" w:type="dxa"/>
          </w:tcPr>
          <w:p w14:paraId="771D6E5E" w14:textId="4B55A8A8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6657" w:type="dxa"/>
          </w:tcPr>
          <w:p w14:paraId="3F1FF5B9" w14:textId="0143DC44" w:rsidR="0032288D" w:rsidRPr="0032288D" w:rsidRDefault="0032288D" w:rsidP="00C56943">
            <w:pPr>
              <w:rPr>
                <w:lang w:val="en-US"/>
              </w:rPr>
            </w:pPr>
            <w:r w:rsidRPr="0032288D">
              <w:rPr>
                <w:lang w:val="en-US"/>
              </w:rPr>
              <w:t xml:space="preserve">static void </w:t>
            </w:r>
            <w:proofErr w:type="spellStart"/>
            <w:r w:rsidRPr="0032288D">
              <w:rPr>
                <w:lang w:val="en-US"/>
              </w:rPr>
              <w:t>PrintMatrix</w:t>
            </w:r>
            <w:proofErr w:type="spellEnd"/>
            <w:r w:rsidRPr="0032288D">
              <w:rPr>
                <w:lang w:val="en-US"/>
              </w:rPr>
              <w:t>(</w:t>
            </w:r>
            <w:proofErr w:type="gramStart"/>
            <w:r w:rsidRPr="0032288D">
              <w:rPr>
                <w:lang w:val="en-US"/>
              </w:rPr>
              <w:t>int[</w:t>
            </w:r>
            <w:proofErr w:type="gramEnd"/>
            <w:r w:rsidRPr="0032288D">
              <w:rPr>
                <w:lang w:val="en-US"/>
              </w:rPr>
              <w:t>,] matrix)</w:t>
            </w:r>
          </w:p>
        </w:tc>
      </w:tr>
      <w:tr w:rsidR="0032288D" w:rsidRPr="0032288D" w14:paraId="06F15B31" w14:textId="77777777" w:rsidTr="00B76347">
        <w:tc>
          <w:tcPr>
            <w:tcW w:w="2972" w:type="dxa"/>
          </w:tcPr>
          <w:p w14:paraId="6844D903" w14:textId="57E655C9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6657" w:type="dxa"/>
          </w:tcPr>
          <w:p w14:paraId="344645D2" w14:textId="75BD7BD0" w:rsidR="0032288D" w:rsidRPr="00C56943" w:rsidRDefault="0032288D" w:rsidP="00C56943">
            <w:pPr>
              <w:rPr>
                <w:lang w:val="en-US"/>
              </w:rPr>
            </w:pPr>
            <w:r w:rsidRPr="0032288D">
              <w:t>{</w:t>
            </w:r>
          </w:p>
        </w:tc>
      </w:tr>
      <w:tr w:rsidR="0032288D" w:rsidRPr="0032288D" w14:paraId="45008C4F" w14:textId="77777777" w:rsidTr="00B76347">
        <w:tc>
          <w:tcPr>
            <w:tcW w:w="2972" w:type="dxa"/>
          </w:tcPr>
          <w:p w14:paraId="70EFBDD3" w14:textId="59B29E54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6657" w:type="dxa"/>
          </w:tcPr>
          <w:p w14:paraId="38523679" w14:textId="69BC3EAE" w:rsidR="0032288D" w:rsidRPr="00C56943" w:rsidRDefault="0032288D" w:rsidP="00C56943">
            <w:pPr>
              <w:rPr>
                <w:lang w:val="en-US"/>
              </w:rPr>
            </w:pPr>
            <w:proofErr w:type="spellStart"/>
            <w:r w:rsidRPr="0032288D">
              <w:t>int</w:t>
            </w:r>
            <w:proofErr w:type="spellEnd"/>
            <w:r w:rsidRPr="0032288D">
              <w:t xml:space="preserve"> </w:t>
            </w:r>
            <w:proofErr w:type="spellStart"/>
            <w:r w:rsidRPr="0032288D">
              <w:t>rows</w:t>
            </w:r>
            <w:proofErr w:type="spellEnd"/>
            <w:r w:rsidRPr="0032288D">
              <w:t xml:space="preserve"> = </w:t>
            </w:r>
            <w:proofErr w:type="spellStart"/>
            <w:proofErr w:type="gramStart"/>
            <w:r w:rsidRPr="0032288D">
              <w:t>matrix.GetLength</w:t>
            </w:r>
            <w:proofErr w:type="spellEnd"/>
            <w:proofErr w:type="gramEnd"/>
            <w:r w:rsidRPr="0032288D">
              <w:t>(0)</w:t>
            </w:r>
          </w:p>
        </w:tc>
      </w:tr>
      <w:tr w:rsidR="0032288D" w:rsidRPr="0032288D" w14:paraId="4711CC14" w14:textId="77777777" w:rsidTr="00B76347">
        <w:tc>
          <w:tcPr>
            <w:tcW w:w="2972" w:type="dxa"/>
          </w:tcPr>
          <w:p w14:paraId="7F61E8B3" w14:textId="2BCA7C79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6657" w:type="dxa"/>
          </w:tcPr>
          <w:p w14:paraId="6A292232" w14:textId="1B1F3FFF" w:rsidR="0032288D" w:rsidRPr="00C56943" w:rsidRDefault="0032288D" w:rsidP="00C56943">
            <w:pPr>
              <w:rPr>
                <w:lang w:val="en-US"/>
              </w:rPr>
            </w:pPr>
            <w:proofErr w:type="spellStart"/>
            <w:r w:rsidRPr="0032288D">
              <w:t>int</w:t>
            </w:r>
            <w:proofErr w:type="spellEnd"/>
            <w:r w:rsidRPr="0032288D">
              <w:t xml:space="preserve"> </w:t>
            </w:r>
            <w:proofErr w:type="spellStart"/>
            <w:r w:rsidRPr="0032288D">
              <w:t>cols</w:t>
            </w:r>
            <w:proofErr w:type="spellEnd"/>
            <w:r w:rsidRPr="0032288D">
              <w:t xml:space="preserve"> = </w:t>
            </w:r>
            <w:proofErr w:type="spellStart"/>
            <w:proofErr w:type="gramStart"/>
            <w:r w:rsidRPr="0032288D">
              <w:t>matrix.GetLength</w:t>
            </w:r>
            <w:proofErr w:type="spellEnd"/>
            <w:proofErr w:type="gramEnd"/>
            <w:r w:rsidRPr="0032288D">
              <w:t>(1);</w:t>
            </w:r>
          </w:p>
        </w:tc>
      </w:tr>
      <w:tr w:rsidR="0032288D" w:rsidRPr="0032288D" w14:paraId="50276F5F" w14:textId="77777777" w:rsidTr="00B76347">
        <w:tc>
          <w:tcPr>
            <w:tcW w:w="2972" w:type="dxa"/>
          </w:tcPr>
          <w:p w14:paraId="4B26842F" w14:textId="6FD1AA53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6657" w:type="dxa"/>
          </w:tcPr>
          <w:p w14:paraId="1FA9CCED" w14:textId="28A9F4C0" w:rsidR="0032288D" w:rsidRPr="0032288D" w:rsidRDefault="0032288D" w:rsidP="00C56943">
            <w:pPr>
              <w:rPr>
                <w:lang w:val="en-US"/>
              </w:rPr>
            </w:pPr>
            <w:r w:rsidRPr="0032288D">
              <w:rPr>
                <w:lang w:val="en-US"/>
              </w:rPr>
              <w:t xml:space="preserve">for (int </w:t>
            </w:r>
            <w:proofErr w:type="spellStart"/>
            <w:r w:rsidRPr="0032288D">
              <w:rPr>
                <w:lang w:val="en-US"/>
              </w:rPr>
              <w:t>i</w:t>
            </w:r>
            <w:proofErr w:type="spellEnd"/>
            <w:r w:rsidRPr="0032288D">
              <w:rPr>
                <w:lang w:val="en-US"/>
              </w:rPr>
              <w:t xml:space="preserve"> = 0; </w:t>
            </w:r>
            <w:proofErr w:type="spellStart"/>
            <w:r w:rsidRPr="0032288D">
              <w:rPr>
                <w:lang w:val="en-US"/>
              </w:rPr>
              <w:t>i</w:t>
            </w:r>
            <w:proofErr w:type="spellEnd"/>
            <w:r w:rsidRPr="0032288D">
              <w:rPr>
                <w:lang w:val="en-US"/>
              </w:rPr>
              <w:t xml:space="preserve"> &lt; rows; </w:t>
            </w:r>
            <w:proofErr w:type="spellStart"/>
            <w:r w:rsidRPr="0032288D">
              <w:rPr>
                <w:lang w:val="en-US"/>
              </w:rPr>
              <w:t>i</w:t>
            </w:r>
            <w:proofErr w:type="spellEnd"/>
            <w:r w:rsidRPr="0032288D">
              <w:rPr>
                <w:lang w:val="en-US"/>
              </w:rPr>
              <w:t>++)</w:t>
            </w:r>
          </w:p>
        </w:tc>
      </w:tr>
      <w:tr w:rsidR="0032288D" w:rsidRPr="0032288D" w14:paraId="00413E63" w14:textId="77777777" w:rsidTr="00B76347">
        <w:tc>
          <w:tcPr>
            <w:tcW w:w="2972" w:type="dxa"/>
          </w:tcPr>
          <w:p w14:paraId="2DFDF0B3" w14:textId="25580766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41</w:t>
            </w:r>
          </w:p>
        </w:tc>
        <w:tc>
          <w:tcPr>
            <w:tcW w:w="6657" w:type="dxa"/>
          </w:tcPr>
          <w:p w14:paraId="0207CC9C" w14:textId="3A5D4EEF" w:rsidR="0032288D" w:rsidRPr="00C56943" w:rsidRDefault="00C56943" w:rsidP="00C56943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</w:tc>
      </w:tr>
      <w:tr w:rsidR="0032288D" w:rsidRPr="0032288D" w14:paraId="02CBBC5E" w14:textId="77777777" w:rsidTr="00B76347">
        <w:tc>
          <w:tcPr>
            <w:tcW w:w="2972" w:type="dxa"/>
          </w:tcPr>
          <w:p w14:paraId="3278A48B" w14:textId="401BE485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  <w:tc>
          <w:tcPr>
            <w:tcW w:w="6657" w:type="dxa"/>
          </w:tcPr>
          <w:p w14:paraId="594D3A8B" w14:textId="41DB48B6" w:rsidR="0032288D" w:rsidRPr="00C56943" w:rsidRDefault="0032288D" w:rsidP="00C56943">
            <w:pPr>
              <w:rPr>
                <w:lang w:val="en-US"/>
              </w:rPr>
            </w:pPr>
            <w:r w:rsidRPr="0032288D">
              <w:rPr>
                <w:lang w:val="en-US"/>
              </w:rPr>
              <w:t xml:space="preserve">for (int j = 0; j &lt; cols; </w:t>
            </w:r>
            <w:proofErr w:type="spellStart"/>
            <w:r w:rsidRPr="0032288D">
              <w:rPr>
                <w:lang w:val="en-US"/>
              </w:rPr>
              <w:t>j++</w:t>
            </w:r>
            <w:proofErr w:type="spellEnd"/>
            <w:r w:rsidRPr="0032288D">
              <w:rPr>
                <w:lang w:val="en-US"/>
              </w:rPr>
              <w:t>)</w:t>
            </w:r>
          </w:p>
        </w:tc>
      </w:tr>
      <w:tr w:rsidR="0032288D" w:rsidRPr="0032288D" w14:paraId="66F54F16" w14:textId="77777777" w:rsidTr="00B76347">
        <w:tc>
          <w:tcPr>
            <w:tcW w:w="2972" w:type="dxa"/>
          </w:tcPr>
          <w:p w14:paraId="7280A989" w14:textId="5C642205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43</w:t>
            </w:r>
          </w:p>
        </w:tc>
        <w:tc>
          <w:tcPr>
            <w:tcW w:w="6657" w:type="dxa"/>
          </w:tcPr>
          <w:p w14:paraId="4CF4D0A6" w14:textId="42D991DC" w:rsidR="0032288D" w:rsidRPr="0032288D" w:rsidRDefault="0032288D" w:rsidP="00C56943">
            <w:pPr>
              <w:rPr>
                <w:lang w:val="en-US"/>
              </w:rPr>
            </w:pPr>
            <w:proofErr w:type="spellStart"/>
            <w:r w:rsidRPr="0032288D">
              <w:rPr>
                <w:lang w:val="en-US"/>
              </w:rPr>
              <w:t>Console.Write</w:t>
            </w:r>
            <w:proofErr w:type="spellEnd"/>
            <w:r w:rsidRPr="0032288D">
              <w:rPr>
                <w:lang w:val="en-US"/>
              </w:rPr>
              <w:t>(</w:t>
            </w:r>
            <w:proofErr w:type="gramStart"/>
            <w:r w:rsidRPr="0032288D">
              <w:rPr>
                <w:lang w:val="en-US"/>
              </w:rPr>
              <w:t>matrix[</w:t>
            </w:r>
            <w:proofErr w:type="spellStart"/>
            <w:proofErr w:type="gramEnd"/>
            <w:r w:rsidRPr="0032288D">
              <w:rPr>
                <w:lang w:val="en-US"/>
              </w:rPr>
              <w:t>i</w:t>
            </w:r>
            <w:proofErr w:type="spellEnd"/>
            <w:r w:rsidRPr="0032288D">
              <w:rPr>
                <w:lang w:val="en-US"/>
              </w:rPr>
              <w:t>, j] + "\t");</w:t>
            </w:r>
          </w:p>
        </w:tc>
      </w:tr>
      <w:tr w:rsidR="0032288D" w:rsidRPr="0032288D" w14:paraId="33AE6EFA" w14:textId="77777777" w:rsidTr="00B76347">
        <w:tc>
          <w:tcPr>
            <w:tcW w:w="2972" w:type="dxa"/>
          </w:tcPr>
          <w:p w14:paraId="2D1043C8" w14:textId="4E3F6F42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44</w:t>
            </w:r>
          </w:p>
        </w:tc>
        <w:tc>
          <w:tcPr>
            <w:tcW w:w="6657" w:type="dxa"/>
          </w:tcPr>
          <w:p w14:paraId="64052021" w14:textId="58D6C893" w:rsidR="0032288D" w:rsidRPr="00C56943" w:rsidRDefault="0032288D" w:rsidP="00C56943">
            <w:pPr>
              <w:rPr>
                <w:lang w:val="en-US"/>
              </w:rPr>
            </w:pPr>
            <w:proofErr w:type="spellStart"/>
            <w:r w:rsidRPr="0032288D">
              <w:t>Console.WriteLine</w:t>
            </w:r>
            <w:proofErr w:type="spellEnd"/>
            <w:r w:rsidRPr="0032288D">
              <w:t>();</w:t>
            </w:r>
          </w:p>
        </w:tc>
      </w:tr>
      <w:tr w:rsidR="0032288D" w:rsidRPr="0032288D" w14:paraId="4BE4726A" w14:textId="77777777" w:rsidTr="00B76347">
        <w:tc>
          <w:tcPr>
            <w:tcW w:w="2972" w:type="dxa"/>
          </w:tcPr>
          <w:p w14:paraId="77141F41" w14:textId="66E2233E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6657" w:type="dxa"/>
          </w:tcPr>
          <w:p w14:paraId="59FFF846" w14:textId="01489708" w:rsidR="0032288D" w:rsidRPr="00C56943" w:rsidRDefault="0032288D" w:rsidP="00C56943">
            <w:pPr>
              <w:rPr>
                <w:lang w:val="en-US"/>
              </w:rPr>
            </w:pPr>
            <w:r w:rsidRPr="0032288D">
              <w:t>}</w:t>
            </w:r>
          </w:p>
        </w:tc>
      </w:tr>
      <w:tr w:rsidR="0032288D" w:rsidRPr="0032288D" w14:paraId="3B6E7C0B" w14:textId="77777777" w:rsidTr="00B76347">
        <w:tc>
          <w:tcPr>
            <w:tcW w:w="2972" w:type="dxa"/>
          </w:tcPr>
          <w:p w14:paraId="78A9BACB" w14:textId="25B16729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</w:t>
            </w:r>
          </w:p>
        </w:tc>
        <w:tc>
          <w:tcPr>
            <w:tcW w:w="6657" w:type="dxa"/>
          </w:tcPr>
          <w:p w14:paraId="226FF09D" w14:textId="7352CE4A" w:rsidR="0032288D" w:rsidRPr="0032288D" w:rsidRDefault="0032288D" w:rsidP="0032288D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  <w:tr w:rsidR="0032288D" w:rsidRPr="0032288D" w14:paraId="4E4FEC63" w14:textId="77777777" w:rsidTr="00B76347">
        <w:tc>
          <w:tcPr>
            <w:tcW w:w="2972" w:type="dxa"/>
          </w:tcPr>
          <w:p w14:paraId="3445F79B" w14:textId="2A15C5A1" w:rsidR="0032288D" w:rsidRDefault="0032288D" w:rsidP="006F49F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47</w:t>
            </w:r>
          </w:p>
        </w:tc>
        <w:tc>
          <w:tcPr>
            <w:tcW w:w="6657" w:type="dxa"/>
          </w:tcPr>
          <w:p w14:paraId="7B38D4FD" w14:textId="4AC0DD20" w:rsidR="0032288D" w:rsidRPr="0032288D" w:rsidRDefault="0032288D" w:rsidP="0032288D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</w:tbl>
    <w:p w14:paraId="7D448160" w14:textId="77777777" w:rsidR="00760D90" w:rsidRPr="0032288D" w:rsidRDefault="00760D90" w:rsidP="00760D90">
      <w:pPr>
        <w:pStyle w:val="ad"/>
        <w:rPr>
          <w:lang w:val="en-US"/>
        </w:rPr>
      </w:pPr>
    </w:p>
    <w:p w14:paraId="05C9E99A" w14:textId="77777777" w:rsidR="009F67A3" w:rsidRPr="0032288D" w:rsidRDefault="009F67A3" w:rsidP="009F67A3">
      <w:pPr>
        <w:ind w:firstLine="0"/>
        <w:rPr>
          <w:lang w:val="en-US"/>
        </w:rPr>
      </w:pPr>
    </w:p>
    <w:p w14:paraId="3D131BCD" w14:textId="77777777" w:rsidR="009F67A3" w:rsidRPr="0032288D" w:rsidRDefault="009F67A3" w:rsidP="009F67A3">
      <w:pPr>
        <w:ind w:firstLine="0"/>
        <w:rPr>
          <w:lang w:val="en-US"/>
        </w:rPr>
      </w:pPr>
    </w:p>
    <w:p w14:paraId="2296ED9F" w14:textId="77777777" w:rsidR="009F67A3" w:rsidRPr="0032288D" w:rsidRDefault="009F67A3" w:rsidP="009F67A3">
      <w:pPr>
        <w:ind w:firstLine="0"/>
        <w:rPr>
          <w:lang w:val="en-US"/>
        </w:rPr>
      </w:pPr>
    </w:p>
    <w:p w14:paraId="176ADF1E" w14:textId="77777777" w:rsidR="009F67A3" w:rsidRPr="0032288D" w:rsidRDefault="00E84B41" w:rsidP="009F67A3">
      <w:pPr>
        <w:ind w:firstLine="0"/>
        <w:rPr>
          <w:lang w:val="en-US"/>
        </w:rPr>
      </w:pPr>
      <w:r w:rsidRPr="0032288D">
        <w:rPr>
          <w:rStyle w:val="af3"/>
        </w:rPr>
        <w:br/>
      </w:r>
    </w:p>
    <w:p w14:paraId="205D34B1" w14:textId="5C3B121B" w:rsidR="00E84B41" w:rsidRDefault="00AF5D2D" w:rsidP="0086236C">
      <w:pPr>
        <w:pStyle w:val="1"/>
      </w:pPr>
      <w:r w:rsidRPr="00AF5D2D">
        <w:lastRenderedPageBreak/>
        <w:t>Результат анализа объявленных переменны</w:t>
      </w:r>
      <w:r>
        <w:t>х</w:t>
      </w:r>
    </w:p>
    <w:tbl>
      <w:tblPr>
        <w:tblStyle w:val="afb"/>
        <w:tblW w:w="9918" w:type="dxa"/>
        <w:tblLook w:val="04A0" w:firstRow="1" w:lastRow="0" w:firstColumn="1" w:lastColumn="0" w:noHBand="0" w:noVBand="1"/>
      </w:tblPr>
      <w:tblGrid>
        <w:gridCol w:w="1980"/>
        <w:gridCol w:w="5670"/>
        <w:gridCol w:w="2268"/>
      </w:tblGrid>
      <w:tr w:rsidR="00AF5D2D" w14:paraId="5F4D0339" w14:textId="77777777" w:rsidTr="00AF5D2D">
        <w:tc>
          <w:tcPr>
            <w:tcW w:w="1980" w:type="dxa"/>
          </w:tcPr>
          <w:p w14:paraId="2AA1313A" w14:textId="3FFEBC09" w:rsidR="00AF5D2D" w:rsidRPr="009F67A3" w:rsidRDefault="00AF5D2D" w:rsidP="009F67A3">
            <w:pPr>
              <w:ind w:firstLine="0"/>
              <w:jc w:val="center"/>
            </w:pPr>
            <w:r>
              <w:t>№ 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5670" w:type="dxa"/>
          </w:tcPr>
          <w:p w14:paraId="04EA4F12" w14:textId="6A4E64AB" w:rsidR="00AF5D2D" w:rsidRPr="009F67A3" w:rsidRDefault="00AF5D2D" w:rsidP="009F67A3">
            <w:pPr>
              <w:ind w:firstLine="0"/>
              <w:jc w:val="center"/>
            </w:pPr>
            <w:r>
              <w:t>Наименования переменных</w:t>
            </w:r>
          </w:p>
        </w:tc>
        <w:tc>
          <w:tcPr>
            <w:tcW w:w="2268" w:type="dxa"/>
          </w:tcPr>
          <w:p w14:paraId="2BE82694" w14:textId="14F7C9E9" w:rsidR="00AF5D2D" w:rsidRDefault="00AF5D2D" w:rsidP="009F67A3">
            <w:pPr>
              <w:ind w:firstLine="0"/>
              <w:jc w:val="center"/>
            </w:pPr>
            <w:r>
              <w:t>Номера строк</w:t>
            </w:r>
          </w:p>
        </w:tc>
      </w:tr>
      <w:tr w:rsidR="00AF5D2D" w14:paraId="4BC7B9D1" w14:textId="77777777" w:rsidTr="00741E2B">
        <w:tc>
          <w:tcPr>
            <w:tcW w:w="9918" w:type="dxa"/>
            <w:gridSpan w:val="3"/>
          </w:tcPr>
          <w:p w14:paraId="2A9F5BC6" w14:textId="5F83C8F0" w:rsidR="00AF5D2D" w:rsidRPr="00AF5D2D" w:rsidRDefault="00AF5D2D" w:rsidP="00AF5D2D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P</w:t>
            </w:r>
            <w:r w:rsidRPr="00AF5D2D">
              <w:t>(</w:t>
            </w:r>
            <w:proofErr w:type="gramEnd"/>
            <w:r>
              <w:t>Для расчетов и обеспечения вывода</w:t>
            </w:r>
            <w:r w:rsidRPr="00AF5D2D">
              <w:t>)</w:t>
            </w:r>
          </w:p>
        </w:tc>
      </w:tr>
      <w:tr w:rsidR="00AF5D2D" w14:paraId="43DD196C" w14:textId="77777777" w:rsidTr="00AF5D2D">
        <w:tc>
          <w:tcPr>
            <w:tcW w:w="1980" w:type="dxa"/>
          </w:tcPr>
          <w:p w14:paraId="73AF2716" w14:textId="3BCD54C4" w:rsidR="00AF5D2D" w:rsidRDefault="00AF5D2D" w:rsidP="006F49F7">
            <w:pPr>
              <w:ind w:firstLine="0"/>
              <w:jc w:val="center"/>
            </w:pPr>
            <w:r>
              <w:t>1</w:t>
            </w:r>
          </w:p>
        </w:tc>
        <w:tc>
          <w:tcPr>
            <w:tcW w:w="5670" w:type="dxa"/>
          </w:tcPr>
          <w:p w14:paraId="217B7386" w14:textId="0EF3C7CB" w:rsidR="00AF5D2D" w:rsidRPr="00AF5D2D" w:rsidRDefault="00AF5D2D" w:rsidP="00E8496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M</w:t>
            </w:r>
          </w:p>
        </w:tc>
        <w:tc>
          <w:tcPr>
            <w:tcW w:w="2268" w:type="dxa"/>
          </w:tcPr>
          <w:p w14:paraId="180BB153" w14:textId="79422770" w:rsidR="00AF5D2D" w:rsidRPr="00D73AF6" w:rsidRDefault="00AF5D2D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AF5D2D" w14:paraId="1402085E" w14:textId="77777777" w:rsidTr="00AF5D2D">
        <w:tc>
          <w:tcPr>
            <w:tcW w:w="1980" w:type="dxa"/>
          </w:tcPr>
          <w:p w14:paraId="142523D9" w14:textId="76AE4E4D" w:rsidR="00AF5D2D" w:rsidRDefault="00AF5D2D" w:rsidP="006F49F7">
            <w:pPr>
              <w:ind w:firstLine="0"/>
              <w:jc w:val="center"/>
            </w:pPr>
            <w:r>
              <w:t>2</w:t>
            </w:r>
          </w:p>
        </w:tc>
        <w:tc>
          <w:tcPr>
            <w:tcW w:w="5670" w:type="dxa"/>
          </w:tcPr>
          <w:p w14:paraId="6FDCE69D" w14:textId="72FCC029" w:rsidR="00AF5D2D" w:rsidRPr="00E84960" w:rsidRDefault="00AF5D2D" w:rsidP="00E8496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 N </w:t>
            </w:r>
          </w:p>
        </w:tc>
        <w:tc>
          <w:tcPr>
            <w:tcW w:w="2268" w:type="dxa"/>
          </w:tcPr>
          <w:p w14:paraId="08880A60" w14:textId="0338DCED" w:rsidR="00AF5D2D" w:rsidRPr="00D73AF6" w:rsidRDefault="00AF5D2D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AF5D2D" w14:paraId="61704CDE" w14:textId="77777777" w:rsidTr="00AF5D2D">
        <w:tc>
          <w:tcPr>
            <w:tcW w:w="1980" w:type="dxa"/>
          </w:tcPr>
          <w:p w14:paraId="2D07B42C" w14:textId="266401AF" w:rsidR="00AF5D2D" w:rsidRDefault="00AF5D2D" w:rsidP="006F49F7">
            <w:pPr>
              <w:ind w:firstLine="0"/>
              <w:jc w:val="center"/>
            </w:pPr>
            <w:r>
              <w:t>3</w:t>
            </w:r>
          </w:p>
        </w:tc>
        <w:tc>
          <w:tcPr>
            <w:tcW w:w="5670" w:type="dxa"/>
          </w:tcPr>
          <w:p w14:paraId="1B97D467" w14:textId="66D32E93" w:rsidR="00AF5D2D" w:rsidRPr="00E84960" w:rsidRDefault="00AF5D2D" w:rsidP="00E8496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    A</w:t>
            </w:r>
          </w:p>
        </w:tc>
        <w:tc>
          <w:tcPr>
            <w:tcW w:w="2268" w:type="dxa"/>
          </w:tcPr>
          <w:p w14:paraId="2ABC33C8" w14:textId="6549149C" w:rsidR="00AF5D2D" w:rsidRPr="00362A0C" w:rsidRDefault="00AF5D2D" w:rsidP="006F49F7">
            <w:pPr>
              <w:ind w:firstLine="0"/>
              <w:jc w:val="center"/>
            </w:pPr>
            <w:r>
              <w:rPr>
                <w:lang w:val="en-US"/>
              </w:rPr>
              <w:t>17</w:t>
            </w:r>
          </w:p>
        </w:tc>
      </w:tr>
      <w:tr w:rsidR="00AF5D2D" w14:paraId="796DF7B4" w14:textId="77777777" w:rsidTr="00AF5D2D">
        <w:tc>
          <w:tcPr>
            <w:tcW w:w="1980" w:type="dxa"/>
          </w:tcPr>
          <w:p w14:paraId="2C41C8F3" w14:textId="7C1D92CA" w:rsidR="00AF5D2D" w:rsidRDefault="00AF5D2D" w:rsidP="006F49F7">
            <w:pPr>
              <w:ind w:firstLine="0"/>
              <w:jc w:val="center"/>
            </w:pPr>
            <w:r>
              <w:t>4</w:t>
            </w:r>
          </w:p>
        </w:tc>
        <w:tc>
          <w:tcPr>
            <w:tcW w:w="5670" w:type="dxa"/>
          </w:tcPr>
          <w:p w14:paraId="21798F7E" w14:textId="5DFE0818" w:rsidR="00AF5D2D" w:rsidRPr="00E84960" w:rsidRDefault="00AF5D2D" w:rsidP="00E84960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rPr>
                <w:lang w:val="en-US"/>
              </w:rPr>
              <w:t xml:space="preserve">    B</w:t>
            </w:r>
            <w:r>
              <w:tab/>
            </w:r>
          </w:p>
          <w:p w14:paraId="72C6E61F" w14:textId="77777777" w:rsidR="00AF5D2D" w:rsidRDefault="00AF5D2D" w:rsidP="006F49F7">
            <w:pPr>
              <w:ind w:firstLine="0"/>
              <w:jc w:val="center"/>
            </w:pPr>
          </w:p>
        </w:tc>
        <w:tc>
          <w:tcPr>
            <w:tcW w:w="2268" w:type="dxa"/>
          </w:tcPr>
          <w:p w14:paraId="537716EA" w14:textId="1CE1577E" w:rsidR="00AF5D2D" w:rsidRPr="00D73AF6" w:rsidRDefault="00AF5D2D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  <w:tr w:rsidR="00AF5D2D" w14:paraId="200F9708" w14:textId="77777777" w:rsidTr="00AF5D2D">
        <w:tc>
          <w:tcPr>
            <w:tcW w:w="1980" w:type="dxa"/>
          </w:tcPr>
          <w:p w14:paraId="16C83A4E" w14:textId="1CD5D6C3" w:rsidR="00AF5D2D" w:rsidRPr="00AF5D2D" w:rsidRDefault="00AF5D2D" w:rsidP="006F49F7">
            <w:pPr>
              <w:ind w:firstLine="0"/>
              <w:jc w:val="center"/>
            </w:pPr>
            <w:r>
              <w:t>5</w:t>
            </w:r>
          </w:p>
        </w:tc>
        <w:tc>
          <w:tcPr>
            <w:tcW w:w="5670" w:type="dxa"/>
          </w:tcPr>
          <w:p w14:paraId="1A7171D8" w14:textId="4B141299" w:rsidR="00AF5D2D" w:rsidRPr="00E84960" w:rsidRDefault="00AF5D2D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rPr>
                <w:lang w:val="en-US"/>
              </w:rPr>
              <w:t xml:space="preserve">     Matrix</w:t>
            </w:r>
            <w:r>
              <w:tab/>
            </w:r>
          </w:p>
          <w:p w14:paraId="0D292518" w14:textId="77777777" w:rsidR="00AF5D2D" w:rsidRDefault="00AF5D2D" w:rsidP="006F49F7">
            <w:pPr>
              <w:ind w:firstLine="0"/>
              <w:jc w:val="center"/>
            </w:pPr>
          </w:p>
        </w:tc>
        <w:tc>
          <w:tcPr>
            <w:tcW w:w="2268" w:type="dxa"/>
          </w:tcPr>
          <w:p w14:paraId="7E80B0FA" w14:textId="42BABBD7" w:rsidR="00AF5D2D" w:rsidRPr="00D73AF6" w:rsidRDefault="00AF5D2D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</w:tr>
      <w:tr w:rsidR="00AF5D2D" w14:paraId="68F46020" w14:textId="77777777" w:rsidTr="00901C7A">
        <w:tc>
          <w:tcPr>
            <w:tcW w:w="9918" w:type="dxa"/>
            <w:gridSpan w:val="3"/>
          </w:tcPr>
          <w:p w14:paraId="6B82A052" w14:textId="2A996BC5" w:rsidR="00AF5D2D" w:rsidRPr="00995511" w:rsidRDefault="00AF5D2D" w:rsidP="006F49F7">
            <w:pPr>
              <w:ind w:firstLine="0"/>
              <w:jc w:val="center"/>
              <w:rPr>
                <w:lang w:val="en-US"/>
              </w:rPr>
            </w:pPr>
            <w:r w:rsidRPr="00AF5D2D">
              <w:rPr>
                <w:b/>
                <w:bCs/>
              </w:rPr>
              <w:t>M</w:t>
            </w:r>
            <w:r w:rsidRPr="00AF5D2D">
              <w:t xml:space="preserve"> (модифицируемые или создаваемые)</w:t>
            </w:r>
          </w:p>
        </w:tc>
      </w:tr>
      <w:tr w:rsidR="00AF5D2D" w14:paraId="5ACEF9B5" w14:textId="77777777" w:rsidTr="00AF5D2D">
        <w:tc>
          <w:tcPr>
            <w:tcW w:w="1980" w:type="dxa"/>
          </w:tcPr>
          <w:p w14:paraId="0218A144" w14:textId="4D57213D" w:rsidR="00AF5D2D" w:rsidRPr="00E84960" w:rsidRDefault="00AF5D2D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0" w:type="dxa"/>
          </w:tcPr>
          <w:p w14:paraId="05EF67ED" w14:textId="6BFF571C" w:rsidR="00AF5D2D" w:rsidRPr="00E84960" w:rsidRDefault="00AF5D2D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proofErr w:type="spellStart"/>
            <w:r w:rsidR="006D148F" w:rsidRPr="006D148F">
              <w:t>rnd</w:t>
            </w:r>
            <w:proofErr w:type="spellEnd"/>
            <w:r>
              <w:tab/>
            </w:r>
          </w:p>
          <w:p w14:paraId="4C72A7BF" w14:textId="77777777" w:rsidR="00AF5D2D" w:rsidRDefault="00AF5D2D" w:rsidP="006F49F7">
            <w:pPr>
              <w:ind w:firstLine="0"/>
              <w:jc w:val="center"/>
            </w:pPr>
          </w:p>
        </w:tc>
        <w:tc>
          <w:tcPr>
            <w:tcW w:w="2268" w:type="dxa"/>
          </w:tcPr>
          <w:p w14:paraId="659A2124" w14:textId="53D638C0" w:rsidR="00AF5D2D" w:rsidRPr="00FF7A42" w:rsidRDefault="00AF5D2D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5, 7, 8,10,11,16</w:t>
            </w:r>
          </w:p>
        </w:tc>
      </w:tr>
      <w:tr w:rsidR="00AF5D2D" w14:paraId="15ADBC0F" w14:textId="77777777" w:rsidTr="00AF5D2D">
        <w:tc>
          <w:tcPr>
            <w:tcW w:w="1980" w:type="dxa"/>
          </w:tcPr>
          <w:p w14:paraId="6C33BAA9" w14:textId="63F3C49B" w:rsidR="00AF5D2D" w:rsidRPr="00E84960" w:rsidRDefault="00AF5D2D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0" w:type="dxa"/>
          </w:tcPr>
          <w:p w14:paraId="178CE05B" w14:textId="3825F132" w:rsidR="00AF5D2D" w:rsidRPr="00E84960" w:rsidRDefault="00AF5D2D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r w:rsidR="006D148F" w:rsidRPr="006D148F">
              <w:t>i</w:t>
            </w:r>
            <w:r>
              <w:tab/>
            </w:r>
          </w:p>
          <w:p w14:paraId="1287B962" w14:textId="77777777" w:rsidR="00AF5D2D" w:rsidRDefault="00AF5D2D" w:rsidP="006F49F7">
            <w:pPr>
              <w:ind w:firstLine="0"/>
              <w:jc w:val="center"/>
            </w:pPr>
          </w:p>
        </w:tc>
        <w:tc>
          <w:tcPr>
            <w:tcW w:w="2268" w:type="dxa"/>
          </w:tcPr>
          <w:p w14:paraId="7BDFB286" w14:textId="0643F4BB" w:rsidR="00AF5D2D" w:rsidRPr="00362A0C" w:rsidRDefault="00AF5D2D" w:rsidP="006F49F7">
            <w:pPr>
              <w:ind w:firstLine="0"/>
              <w:jc w:val="center"/>
            </w:pPr>
            <w:r>
              <w:rPr>
                <w:lang w:val="en-US"/>
              </w:rPr>
              <w:t>2(20), 4(19), 6(18), 9(17)</w:t>
            </w:r>
          </w:p>
        </w:tc>
      </w:tr>
      <w:tr w:rsidR="00AF5D2D" w14:paraId="5C1BE7CA" w14:textId="77777777" w:rsidTr="00AF5D2D">
        <w:tc>
          <w:tcPr>
            <w:tcW w:w="1980" w:type="dxa"/>
          </w:tcPr>
          <w:p w14:paraId="45144B70" w14:textId="04241E9B" w:rsidR="00AF5D2D" w:rsidRPr="00E84960" w:rsidRDefault="00AF5D2D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670" w:type="dxa"/>
          </w:tcPr>
          <w:p w14:paraId="369EE62C" w14:textId="1324A3EF" w:rsidR="00AF5D2D" w:rsidRPr="00E84960" w:rsidRDefault="00AF5D2D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r w:rsidR="006D148F" w:rsidRPr="006D148F">
              <w:t>j</w:t>
            </w:r>
            <w:r>
              <w:tab/>
            </w:r>
          </w:p>
          <w:p w14:paraId="08F101B3" w14:textId="77777777" w:rsidR="00AF5D2D" w:rsidRDefault="00AF5D2D" w:rsidP="006F49F7">
            <w:pPr>
              <w:ind w:firstLine="0"/>
              <w:jc w:val="center"/>
            </w:pPr>
          </w:p>
        </w:tc>
        <w:tc>
          <w:tcPr>
            <w:tcW w:w="2268" w:type="dxa"/>
          </w:tcPr>
          <w:p w14:paraId="20DAF018" w14:textId="4549D581" w:rsidR="00AF5D2D" w:rsidRPr="007E2249" w:rsidRDefault="00AF5D2D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7, 8, 10, 11,12,13,14,15,16</w:t>
            </w:r>
          </w:p>
        </w:tc>
      </w:tr>
      <w:tr w:rsidR="00AF5D2D" w14:paraId="7B7B5E88" w14:textId="77777777" w:rsidTr="00AF5D2D">
        <w:tc>
          <w:tcPr>
            <w:tcW w:w="1980" w:type="dxa"/>
          </w:tcPr>
          <w:p w14:paraId="3598172F" w14:textId="1257D372" w:rsidR="00AF5D2D" w:rsidRPr="00E84960" w:rsidRDefault="00AF5D2D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670" w:type="dxa"/>
          </w:tcPr>
          <w:p w14:paraId="26BE4802" w14:textId="6C08A606" w:rsidR="00AF5D2D" w:rsidRPr="00E84960" w:rsidRDefault="00AF5D2D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proofErr w:type="spellStart"/>
            <w:r w:rsidR="006D148F" w:rsidRPr="006D148F">
              <w:t>rows</w:t>
            </w:r>
            <w:proofErr w:type="spellEnd"/>
            <w:r>
              <w:tab/>
            </w:r>
          </w:p>
          <w:p w14:paraId="6CDD37B6" w14:textId="77777777" w:rsidR="00AF5D2D" w:rsidRDefault="00AF5D2D" w:rsidP="006F49F7">
            <w:pPr>
              <w:ind w:firstLine="0"/>
              <w:jc w:val="center"/>
            </w:pPr>
          </w:p>
        </w:tc>
        <w:tc>
          <w:tcPr>
            <w:tcW w:w="2268" w:type="dxa"/>
          </w:tcPr>
          <w:p w14:paraId="7DAF29CA" w14:textId="51D4B4A9" w:rsidR="00AF5D2D" w:rsidRPr="002A76BE" w:rsidRDefault="00AF5D2D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8, 10, 11,12,13,14,15</w:t>
            </w:r>
          </w:p>
        </w:tc>
      </w:tr>
      <w:tr w:rsidR="00AF5D2D" w14:paraId="4B3AC0E3" w14:textId="77777777" w:rsidTr="00AF5D2D">
        <w:tc>
          <w:tcPr>
            <w:tcW w:w="1980" w:type="dxa"/>
          </w:tcPr>
          <w:p w14:paraId="118D6855" w14:textId="70308B1A" w:rsidR="00AF5D2D" w:rsidRPr="00E84960" w:rsidRDefault="00AF5D2D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670" w:type="dxa"/>
          </w:tcPr>
          <w:p w14:paraId="78E8465D" w14:textId="34E551BC" w:rsidR="00AF5D2D" w:rsidRPr="00E84960" w:rsidRDefault="00AF5D2D" w:rsidP="006F49F7">
            <w:pPr>
              <w:tabs>
                <w:tab w:val="center" w:pos="1162"/>
                <w:tab w:val="right" w:pos="2325"/>
              </w:tabs>
              <w:ind w:firstLine="0"/>
              <w:jc w:val="left"/>
            </w:pPr>
            <w:r>
              <w:tab/>
            </w:r>
            <w:proofErr w:type="spellStart"/>
            <w:r w:rsidR="006D148F" w:rsidRPr="006D148F">
              <w:t>cols</w:t>
            </w:r>
            <w:proofErr w:type="spellEnd"/>
            <w:r>
              <w:tab/>
            </w:r>
          </w:p>
          <w:p w14:paraId="01E0548D" w14:textId="77777777" w:rsidR="00AF5D2D" w:rsidRDefault="00AF5D2D" w:rsidP="006F49F7">
            <w:pPr>
              <w:ind w:firstLine="0"/>
              <w:jc w:val="center"/>
            </w:pPr>
          </w:p>
        </w:tc>
        <w:tc>
          <w:tcPr>
            <w:tcW w:w="2268" w:type="dxa"/>
          </w:tcPr>
          <w:p w14:paraId="161854F4" w14:textId="087AE7E2" w:rsidR="00AF5D2D" w:rsidRPr="00375B5E" w:rsidRDefault="00AF5D2D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10,11</w:t>
            </w:r>
          </w:p>
        </w:tc>
      </w:tr>
      <w:tr w:rsidR="006D148F" w14:paraId="6E68AC2E" w14:textId="77777777" w:rsidTr="00463334">
        <w:tc>
          <w:tcPr>
            <w:tcW w:w="9918" w:type="dxa"/>
            <w:gridSpan w:val="3"/>
          </w:tcPr>
          <w:p w14:paraId="172CC21C" w14:textId="0323CC73" w:rsidR="006D148F" w:rsidRPr="00375B5E" w:rsidRDefault="006D148F" w:rsidP="006D148F">
            <w:pPr>
              <w:ind w:firstLine="0"/>
              <w:jc w:val="center"/>
              <w:rPr>
                <w:lang w:val="en-US"/>
              </w:rPr>
            </w:pPr>
            <w:r w:rsidRPr="006D148F">
              <w:rPr>
                <w:b/>
                <w:bCs/>
              </w:rPr>
              <w:t>C</w:t>
            </w:r>
            <w:r w:rsidRPr="006D148F">
              <w:t xml:space="preserve"> (управляющие переменные)</w:t>
            </w:r>
          </w:p>
        </w:tc>
      </w:tr>
      <w:tr w:rsidR="00AF5D2D" w14:paraId="258CE00C" w14:textId="77777777" w:rsidTr="00AF5D2D">
        <w:tc>
          <w:tcPr>
            <w:tcW w:w="1980" w:type="dxa"/>
          </w:tcPr>
          <w:p w14:paraId="078E4C8F" w14:textId="0F670111" w:rsidR="00AF5D2D" w:rsidRPr="00E84960" w:rsidRDefault="00AF5D2D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0" w:type="dxa"/>
          </w:tcPr>
          <w:p w14:paraId="791BB63B" w14:textId="4C797F29" w:rsidR="00AF5D2D" w:rsidRPr="00E84960" w:rsidRDefault="006D148F" w:rsidP="006D148F">
            <w:pPr>
              <w:tabs>
                <w:tab w:val="center" w:pos="1162"/>
                <w:tab w:val="right" w:pos="2325"/>
              </w:tabs>
              <w:ind w:firstLine="0"/>
              <w:jc w:val="center"/>
            </w:pPr>
            <w:r w:rsidRPr="006D148F">
              <w:t>N</w:t>
            </w:r>
          </w:p>
          <w:p w14:paraId="372ADCB0" w14:textId="77777777" w:rsidR="00AF5D2D" w:rsidRDefault="00AF5D2D" w:rsidP="006D148F">
            <w:pPr>
              <w:ind w:firstLine="0"/>
              <w:jc w:val="center"/>
            </w:pPr>
          </w:p>
        </w:tc>
        <w:tc>
          <w:tcPr>
            <w:tcW w:w="2268" w:type="dxa"/>
          </w:tcPr>
          <w:p w14:paraId="02610B1B" w14:textId="3CC90B9D" w:rsidR="00AF5D2D" w:rsidRPr="00375B5E" w:rsidRDefault="006D148F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11, 19, 30</w:t>
            </w:r>
          </w:p>
        </w:tc>
      </w:tr>
      <w:tr w:rsidR="00AF5D2D" w14:paraId="11A51AD5" w14:textId="77777777" w:rsidTr="00AF5D2D">
        <w:tc>
          <w:tcPr>
            <w:tcW w:w="1980" w:type="dxa"/>
          </w:tcPr>
          <w:p w14:paraId="287BFF4F" w14:textId="7163BF27" w:rsidR="00AF5D2D" w:rsidRPr="00E84960" w:rsidRDefault="006D148F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670" w:type="dxa"/>
          </w:tcPr>
          <w:p w14:paraId="2D8803FA" w14:textId="4116448A" w:rsidR="00AF5D2D" w:rsidRDefault="006D148F" w:rsidP="006D148F">
            <w:pPr>
              <w:ind w:firstLine="0"/>
              <w:jc w:val="center"/>
            </w:pPr>
            <w:r w:rsidRPr="006D148F">
              <w:t>M</w:t>
            </w:r>
          </w:p>
        </w:tc>
        <w:tc>
          <w:tcPr>
            <w:tcW w:w="2268" w:type="dxa"/>
          </w:tcPr>
          <w:p w14:paraId="560D5FF1" w14:textId="38CF2B49" w:rsidR="00AF5D2D" w:rsidRPr="006D148F" w:rsidRDefault="006D148F" w:rsidP="006F49F7">
            <w:pPr>
              <w:ind w:firstLine="0"/>
              <w:jc w:val="center"/>
              <w:rPr>
                <w:lang w:val="en-US"/>
              </w:rPr>
            </w:pPr>
            <w:r>
              <w:t>16</w:t>
            </w:r>
            <w:r>
              <w:rPr>
                <w:lang w:val="en-US"/>
              </w:rPr>
              <w:t>, 20,22, 27, 31</w:t>
            </w:r>
          </w:p>
        </w:tc>
      </w:tr>
      <w:tr w:rsidR="00293EAE" w14:paraId="1DFBBCF5" w14:textId="77777777" w:rsidTr="00A061A6">
        <w:tc>
          <w:tcPr>
            <w:tcW w:w="9918" w:type="dxa"/>
            <w:gridSpan w:val="3"/>
          </w:tcPr>
          <w:p w14:paraId="020BE924" w14:textId="13021EC6" w:rsidR="00293EAE" w:rsidRPr="00293EAE" w:rsidRDefault="00293EAE" w:rsidP="006F49F7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T (</w:t>
            </w:r>
            <w:r>
              <w:t xml:space="preserve">Не </w:t>
            </w:r>
            <w:proofErr w:type="gramStart"/>
            <w:r>
              <w:t>используемые</w:t>
            </w:r>
            <w:r>
              <w:rPr>
                <w:lang w:val="en-US"/>
              </w:rPr>
              <w:t xml:space="preserve"> )</w:t>
            </w:r>
            <w:proofErr w:type="gramEnd"/>
          </w:p>
        </w:tc>
      </w:tr>
      <w:tr w:rsidR="00293EAE" w14:paraId="0186B127" w14:textId="77777777" w:rsidTr="00AF5D2D">
        <w:tc>
          <w:tcPr>
            <w:tcW w:w="1980" w:type="dxa"/>
          </w:tcPr>
          <w:p w14:paraId="3648732F" w14:textId="77777777" w:rsidR="00293EAE" w:rsidRDefault="00293EAE" w:rsidP="006F49F7">
            <w:pPr>
              <w:ind w:firstLine="0"/>
              <w:jc w:val="center"/>
              <w:rPr>
                <w:lang w:val="en-US"/>
              </w:rPr>
            </w:pPr>
          </w:p>
        </w:tc>
        <w:tc>
          <w:tcPr>
            <w:tcW w:w="5670" w:type="dxa"/>
          </w:tcPr>
          <w:p w14:paraId="1477B056" w14:textId="564AC318" w:rsidR="00293EAE" w:rsidRPr="006D148F" w:rsidRDefault="00293EAE" w:rsidP="006D148F">
            <w:pPr>
              <w:ind w:firstLine="0"/>
              <w:jc w:val="center"/>
            </w:pPr>
            <w:r>
              <w:t>Отсутствуют</w:t>
            </w:r>
          </w:p>
        </w:tc>
        <w:tc>
          <w:tcPr>
            <w:tcW w:w="2268" w:type="dxa"/>
          </w:tcPr>
          <w:p w14:paraId="4EB49A0D" w14:textId="77777777" w:rsidR="00293EAE" w:rsidRDefault="00293EAE" w:rsidP="006F49F7">
            <w:pPr>
              <w:ind w:firstLine="0"/>
              <w:jc w:val="center"/>
            </w:pPr>
          </w:p>
        </w:tc>
      </w:tr>
    </w:tbl>
    <w:p w14:paraId="617C1CAF" w14:textId="497FF226" w:rsidR="00E84B41" w:rsidRPr="00CE0A41" w:rsidRDefault="00696007" w:rsidP="00470490">
      <w:pPr>
        <w:tabs>
          <w:tab w:val="left" w:pos="8256"/>
        </w:tabs>
        <w:ind w:firstLine="0"/>
      </w:pPr>
      <w:r>
        <w:tab/>
      </w:r>
    </w:p>
    <w:p w14:paraId="1A57ACF8" w14:textId="77777777" w:rsidR="00E24469" w:rsidRDefault="00E24469" w:rsidP="0086236C">
      <w:pPr>
        <w:pStyle w:val="1"/>
        <w:rPr>
          <w:lang w:val="en-US"/>
        </w:rPr>
      </w:pPr>
    </w:p>
    <w:p w14:paraId="19811F7D" w14:textId="30935F6A" w:rsidR="00E24469" w:rsidRDefault="0086236C" w:rsidP="00E24469">
      <w:pPr>
        <w:pStyle w:val="1"/>
        <w:rPr>
          <w:lang w:val="en-US"/>
        </w:rPr>
      </w:pPr>
      <w:r>
        <w:lastRenderedPageBreak/>
        <w:t>Оценка характеристик программы</w:t>
      </w:r>
    </w:p>
    <w:p w14:paraId="0A08EDFB" w14:textId="58714462" w:rsidR="00E24469" w:rsidRDefault="00E24469" w:rsidP="00E24469">
      <w:pPr>
        <w:rPr>
          <w:lang w:val="en-US"/>
        </w:rPr>
      </w:pPr>
      <w:r>
        <w:rPr>
          <w:lang w:val="en-US"/>
        </w:rPr>
        <w:t>P = 5</w:t>
      </w:r>
    </w:p>
    <w:p w14:paraId="58FE0E0C" w14:textId="6A3F296D" w:rsidR="00E24469" w:rsidRDefault="00E24469" w:rsidP="00E24469">
      <w:pPr>
        <w:rPr>
          <w:lang w:val="en-US"/>
        </w:rPr>
      </w:pPr>
      <w:r>
        <w:rPr>
          <w:lang w:val="en-US"/>
        </w:rPr>
        <w:t>M</w:t>
      </w:r>
      <w:r w:rsidRPr="00E24469">
        <w:t xml:space="preserve"> =</w:t>
      </w:r>
      <w:r>
        <w:rPr>
          <w:lang w:val="en-US"/>
        </w:rPr>
        <w:t xml:space="preserve"> 5</w:t>
      </w:r>
    </w:p>
    <w:p w14:paraId="71FA6B67" w14:textId="2EC2CDB1" w:rsidR="00E24469" w:rsidRDefault="00E24469" w:rsidP="00E24469">
      <w:pPr>
        <w:rPr>
          <w:lang w:val="en-US"/>
        </w:rPr>
      </w:pPr>
      <w:r>
        <w:rPr>
          <w:lang w:val="en-US"/>
        </w:rPr>
        <w:t>C = 2</w:t>
      </w:r>
    </w:p>
    <w:p w14:paraId="47F27988" w14:textId="288CF456" w:rsidR="00E24469" w:rsidRDefault="00E24469" w:rsidP="00E24469">
      <w:pPr>
        <w:rPr>
          <w:lang w:val="en-US"/>
        </w:rPr>
      </w:pPr>
      <w:r>
        <w:rPr>
          <w:lang w:val="en-US"/>
        </w:rPr>
        <w:t>T = 0</w:t>
      </w:r>
    </w:p>
    <w:p w14:paraId="33732BE9" w14:textId="16A84125" w:rsidR="00E24469" w:rsidRPr="00E24469" w:rsidRDefault="00E24469" w:rsidP="00E24469">
      <w:r>
        <w:rPr>
          <w:lang w:val="en-US"/>
        </w:rPr>
        <w:t>Q</w:t>
      </w:r>
      <w:r w:rsidRPr="00E24469">
        <w:t xml:space="preserve"> = </w:t>
      </w:r>
      <w:r>
        <w:rPr>
          <w:lang w:val="en-US"/>
        </w:rPr>
        <w:t>P</w:t>
      </w:r>
      <w:r w:rsidRPr="00E24469">
        <w:t xml:space="preserve"> + 2</w:t>
      </w:r>
      <w:r>
        <w:rPr>
          <w:lang w:val="en-US"/>
        </w:rPr>
        <w:t>M</w:t>
      </w:r>
      <w:r w:rsidRPr="00E24469">
        <w:t xml:space="preserve"> + 3</w:t>
      </w:r>
      <w:r>
        <w:rPr>
          <w:lang w:val="en-US"/>
        </w:rPr>
        <w:t>C</w:t>
      </w:r>
      <w:r w:rsidRPr="00E24469">
        <w:t xml:space="preserve"> + 0,5</w:t>
      </w:r>
      <w:r>
        <w:rPr>
          <w:lang w:val="en-US"/>
        </w:rPr>
        <w:t>T</w:t>
      </w:r>
      <w:r w:rsidRPr="00E24469">
        <w:t xml:space="preserve"> = 5 + 2* 5 + 2 * 3 + 0 = </w:t>
      </w:r>
      <w:r>
        <w:t>21</w:t>
      </w:r>
    </w:p>
    <w:p w14:paraId="3212E426" w14:textId="63F00D83" w:rsidR="0075442A" w:rsidRPr="0075442A" w:rsidRDefault="00E24469" w:rsidP="00C3453E">
      <w:r w:rsidRPr="00E24469">
        <w:t xml:space="preserve"> значение Q = 21 — уровень сложности </w:t>
      </w:r>
      <w:r w:rsidRPr="00E24469">
        <w:rPr>
          <w:b/>
          <w:bCs/>
        </w:rPr>
        <w:t>низкий</w:t>
      </w:r>
      <w:r w:rsidRPr="00E24469">
        <w:t xml:space="preserve">. Программа содержит один основной модуль </w:t>
      </w:r>
      <w:proofErr w:type="spellStart"/>
      <w:r w:rsidRPr="00E24469">
        <w:t>Main</w:t>
      </w:r>
      <w:proofErr w:type="spellEnd"/>
      <w:r w:rsidRPr="00E24469">
        <w:t xml:space="preserve"> и вспомогательный метод </w:t>
      </w:r>
      <w:proofErr w:type="spellStart"/>
      <w:r w:rsidRPr="00E24469">
        <w:t>PrintMatrix</w:t>
      </w:r>
      <w:proofErr w:type="spellEnd"/>
      <w:r w:rsidRPr="00E24469">
        <w:t>, использует небольшое количество переменных, логика линейная и хорошо читаемая.</w:t>
      </w:r>
    </w:p>
    <w:sectPr w:rsidR="0075442A" w:rsidRPr="0075442A" w:rsidSect="007A03C0">
      <w:headerReference w:type="default" r:id="rId9"/>
      <w:pgSz w:w="11906" w:h="16838" w:code="9"/>
      <w:pgMar w:top="1134" w:right="566" w:bottom="851" w:left="1701" w:header="624" w:footer="709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AA2CA" w14:textId="77777777" w:rsidR="00D56BD1" w:rsidRDefault="00D56BD1" w:rsidP="00A21E10">
      <w:pPr>
        <w:spacing w:line="240" w:lineRule="auto"/>
      </w:pPr>
      <w:r>
        <w:separator/>
      </w:r>
    </w:p>
  </w:endnote>
  <w:endnote w:type="continuationSeparator" w:id="0">
    <w:p w14:paraId="4425C803" w14:textId="77777777" w:rsidR="00D56BD1" w:rsidRDefault="00D56BD1" w:rsidP="00A21E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50916" w14:textId="77777777" w:rsidR="00DD411F" w:rsidRDefault="00DD411F">
    <w:pPr>
      <w:pStyle w:val="a9"/>
      <w:jc w:val="center"/>
    </w:pPr>
  </w:p>
  <w:p w14:paraId="48EA8535" w14:textId="77777777" w:rsidR="00DD411F" w:rsidRDefault="00DD411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17F0D" w14:textId="77777777" w:rsidR="00D56BD1" w:rsidRDefault="00D56BD1" w:rsidP="00A21E10">
      <w:pPr>
        <w:spacing w:line="240" w:lineRule="auto"/>
      </w:pPr>
      <w:r>
        <w:separator/>
      </w:r>
    </w:p>
  </w:footnote>
  <w:footnote w:type="continuationSeparator" w:id="0">
    <w:p w14:paraId="1491065E" w14:textId="77777777" w:rsidR="00D56BD1" w:rsidRDefault="00D56BD1" w:rsidP="00A21E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12880" w14:textId="25BA5E27" w:rsidR="00DD411F" w:rsidRDefault="00DD411F" w:rsidP="007A03C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6DB3"/>
    <w:multiLevelType w:val="hybridMultilevel"/>
    <w:tmpl w:val="2DEE54B2"/>
    <w:lvl w:ilvl="0" w:tplc="8B442B9E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466F2D"/>
    <w:multiLevelType w:val="hybridMultilevel"/>
    <w:tmpl w:val="BB821E9A"/>
    <w:lvl w:ilvl="0" w:tplc="8242B40E">
      <w:start w:val="1"/>
      <w:numFmt w:val="bullet"/>
      <w:pStyle w:val="a0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0DB8931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43B87E6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96EAFD3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D1B2432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CAC23036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F29CF59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752011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4A6C703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" w15:restartNumberingAfterBreak="0">
    <w:nsid w:val="194D5938"/>
    <w:multiLevelType w:val="hybridMultilevel"/>
    <w:tmpl w:val="19D0BF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CD403B"/>
    <w:multiLevelType w:val="hybridMultilevel"/>
    <w:tmpl w:val="10B07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BF686F"/>
    <w:multiLevelType w:val="hybridMultilevel"/>
    <w:tmpl w:val="2EC0FDAE"/>
    <w:lvl w:ilvl="0" w:tplc="9DAA0A5C">
      <w:start w:val="1"/>
      <w:numFmt w:val="decimal"/>
      <w:pStyle w:val="a1"/>
      <w:lvlText w:val="%1."/>
      <w:lvlJc w:val="left"/>
      <w:pPr>
        <w:tabs>
          <w:tab w:val="num" w:pos="1060"/>
        </w:tabs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D357B8A"/>
    <w:multiLevelType w:val="hybridMultilevel"/>
    <w:tmpl w:val="2934FFAC"/>
    <w:lvl w:ilvl="0" w:tplc="9FF65254">
      <w:start w:val="1"/>
      <w:numFmt w:val="decimal"/>
      <w:pStyle w:val="a2"/>
      <w:lvlText w:val="%1."/>
      <w:lvlJc w:val="left"/>
      <w:pPr>
        <w:tabs>
          <w:tab w:val="num" w:pos="1174"/>
        </w:tabs>
        <w:ind w:left="0" w:firstLine="72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92206710">
    <w:abstractNumId w:val="5"/>
  </w:num>
  <w:num w:numId="2" w16cid:durableId="729378756">
    <w:abstractNumId w:val="1"/>
  </w:num>
  <w:num w:numId="3" w16cid:durableId="1315068532">
    <w:abstractNumId w:val="4"/>
  </w:num>
  <w:num w:numId="4" w16cid:durableId="1254628176">
    <w:abstractNumId w:val="2"/>
  </w:num>
  <w:num w:numId="5" w16cid:durableId="34475886">
    <w:abstractNumId w:val="3"/>
  </w:num>
  <w:num w:numId="6" w16cid:durableId="21200971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912372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34"/>
    <w:rsid w:val="00013F16"/>
    <w:rsid w:val="000316EE"/>
    <w:rsid w:val="000322D8"/>
    <w:rsid w:val="00066ABF"/>
    <w:rsid w:val="00082421"/>
    <w:rsid w:val="00082C30"/>
    <w:rsid w:val="00091720"/>
    <w:rsid w:val="000957C4"/>
    <w:rsid w:val="000B0072"/>
    <w:rsid w:val="000B0A04"/>
    <w:rsid w:val="000B632C"/>
    <w:rsid w:val="000E2CFB"/>
    <w:rsid w:val="000F0113"/>
    <w:rsid w:val="001018C7"/>
    <w:rsid w:val="00110443"/>
    <w:rsid w:val="001400EC"/>
    <w:rsid w:val="0014211D"/>
    <w:rsid w:val="001957A4"/>
    <w:rsid w:val="001A7809"/>
    <w:rsid w:val="001C649C"/>
    <w:rsid w:val="001D08E2"/>
    <w:rsid w:val="001D23AA"/>
    <w:rsid w:val="001D3341"/>
    <w:rsid w:val="001E1B29"/>
    <w:rsid w:val="001E5EF0"/>
    <w:rsid w:val="001E6DBE"/>
    <w:rsid w:val="001E766F"/>
    <w:rsid w:val="001F43DC"/>
    <w:rsid w:val="0021145E"/>
    <w:rsid w:val="002156A3"/>
    <w:rsid w:val="002424C6"/>
    <w:rsid w:val="00257A15"/>
    <w:rsid w:val="00264CBA"/>
    <w:rsid w:val="00267D82"/>
    <w:rsid w:val="00270EC6"/>
    <w:rsid w:val="00277ED4"/>
    <w:rsid w:val="00293EAE"/>
    <w:rsid w:val="002A22F6"/>
    <w:rsid w:val="002A5975"/>
    <w:rsid w:val="002A76BE"/>
    <w:rsid w:val="002B0864"/>
    <w:rsid w:val="002B3BDF"/>
    <w:rsid w:val="002C1C61"/>
    <w:rsid w:val="002C3D66"/>
    <w:rsid w:val="002E70DE"/>
    <w:rsid w:val="002F0344"/>
    <w:rsid w:val="00322004"/>
    <w:rsid w:val="0032288D"/>
    <w:rsid w:val="00342DFB"/>
    <w:rsid w:val="00356E25"/>
    <w:rsid w:val="00362A0C"/>
    <w:rsid w:val="00375B5E"/>
    <w:rsid w:val="003764DB"/>
    <w:rsid w:val="003867A2"/>
    <w:rsid w:val="003A23B7"/>
    <w:rsid w:val="003A2EB2"/>
    <w:rsid w:val="003A331A"/>
    <w:rsid w:val="003B1319"/>
    <w:rsid w:val="003C4881"/>
    <w:rsid w:val="003D0E7E"/>
    <w:rsid w:val="003D7598"/>
    <w:rsid w:val="003E65DA"/>
    <w:rsid w:val="00412233"/>
    <w:rsid w:val="00412AC2"/>
    <w:rsid w:val="004135A9"/>
    <w:rsid w:val="004258F2"/>
    <w:rsid w:val="00425934"/>
    <w:rsid w:val="00432A9B"/>
    <w:rsid w:val="00433B6E"/>
    <w:rsid w:val="0044043A"/>
    <w:rsid w:val="00442C41"/>
    <w:rsid w:val="00457FA8"/>
    <w:rsid w:val="0046533C"/>
    <w:rsid w:val="00467BFD"/>
    <w:rsid w:val="00470490"/>
    <w:rsid w:val="004751F9"/>
    <w:rsid w:val="00487D94"/>
    <w:rsid w:val="00490613"/>
    <w:rsid w:val="00493F00"/>
    <w:rsid w:val="00494A3D"/>
    <w:rsid w:val="0049740E"/>
    <w:rsid w:val="004A05FE"/>
    <w:rsid w:val="004A1E02"/>
    <w:rsid w:val="004B3819"/>
    <w:rsid w:val="004B4218"/>
    <w:rsid w:val="004D097E"/>
    <w:rsid w:val="004E7A72"/>
    <w:rsid w:val="005069E1"/>
    <w:rsid w:val="00512211"/>
    <w:rsid w:val="005327A5"/>
    <w:rsid w:val="00547BD9"/>
    <w:rsid w:val="005745ED"/>
    <w:rsid w:val="00575FDD"/>
    <w:rsid w:val="00585033"/>
    <w:rsid w:val="00594B0B"/>
    <w:rsid w:val="00594C80"/>
    <w:rsid w:val="005A1EE9"/>
    <w:rsid w:val="005A7E19"/>
    <w:rsid w:val="005C6A38"/>
    <w:rsid w:val="005D118C"/>
    <w:rsid w:val="005E37FD"/>
    <w:rsid w:val="00607CAF"/>
    <w:rsid w:val="00614571"/>
    <w:rsid w:val="00622AD8"/>
    <w:rsid w:val="00627851"/>
    <w:rsid w:val="00637949"/>
    <w:rsid w:val="006411C5"/>
    <w:rsid w:val="00647013"/>
    <w:rsid w:val="00652A79"/>
    <w:rsid w:val="006550F0"/>
    <w:rsid w:val="006716BC"/>
    <w:rsid w:val="00674344"/>
    <w:rsid w:val="00684588"/>
    <w:rsid w:val="0069257F"/>
    <w:rsid w:val="00696007"/>
    <w:rsid w:val="006A53E7"/>
    <w:rsid w:val="006A62C8"/>
    <w:rsid w:val="006B1218"/>
    <w:rsid w:val="006C62EF"/>
    <w:rsid w:val="006C6389"/>
    <w:rsid w:val="006D148F"/>
    <w:rsid w:val="006E17D0"/>
    <w:rsid w:val="006E2B93"/>
    <w:rsid w:val="006E74E5"/>
    <w:rsid w:val="00701636"/>
    <w:rsid w:val="00717734"/>
    <w:rsid w:val="0075442A"/>
    <w:rsid w:val="00760D90"/>
    <w:rsid w:val="007635FC"/>
    <w:rsid w:val="00773D8E"/>
    <w:rsid w:val="0077439D"/>
    <w:rsid w:val="00776CD8"/>
    <w:rsid w:val="00777361"/>
    <w:rsid w:val="00796A02"/>
    <w:rsid w:val="007A03C0"/>
    <w:rsid w:val="007A1236"/>
    <w:rsid w:val="007A31F2"/>
    <w:rsid w:val="007A6607"/>
    <w:rsid w:val="007A7C93"/>
    <w:rsid w:val="007B0D0C"/>
    <w:rsid w:val="007B3B68"/>
    <w:rsid w:val="007E2249"/>
    <w:rsid w:val="007F098B"/>
    <w:rsid w:val="007F797E"/>
    <w:rsid w:val="0080342A"/>
    <w:rsid w:val="00815C9F"/>
    <w:rsid w:val="00840987"/>
    <w:rsid w:val="00841D90"/>
    <w:rsid w:val="00842FB0"/>
    <w:rsid w:val="00845B0B"/>
    <w:rsid w:val="008516A6"/>
    <w:rsid w:val="0086236C"/>
    <w:rsid w:val="008629CB"/>
    <w:rsid w:val="008649E5"/>
    <w:rsid w:val="00873B4D"/>
    <w:rsid w:val="008B07AA"/>
    <w:rsid w:val="008C6DB1"/>
    <w:rsid w:val="008E6D01"/>
    <w:rsid w:val="008F2EEA"/>
    <w:rsid w:val="009005D4"/>
    <w:rsid w:val="00906783"/>
    <w:rsid w:val="0091296D"/>
    <w:rsid w:val="00916783"/>
    <w:rsid w:val="00931231"/>
    <w:rsid w:val="00942AE4"/>
    <w:rsid w:val="00952EAE"/>
    <w:rsid w:val="00953EE3"/>
    <w:rsid w:val="00965AAA"/>
    <w:rsid w:val="009922D2"/>
    <w:rsid w:val="00995511"/>
    <w:rsid w:val="00997727"/>
    <w:rsid w:val="009A24C1"/>
    <w:rsid w:val="009A2525"/>
    <w:rsid w:val="009A44FD"/>
    <w:rsid w:val="009F0B9E"/>
    <w:rsid w:val="009F6089"/>
    <w:rsid w:val="009F67A3"/>
    <w:rsid w:val="00A06461"/>
    <w:rsid w:val="00A21E10"/>
    <w:rsid w:val="00A41EDA"/>
    <w:rsid w:val="00A428D3"/>
    <w:rsid w:val="00A44BF5"/>
    <w:rsid w:val="00A577D6"/>
    <w:rsid w:val="00A67321"/>
    <w:rsid w:val="00A82D6A"/>
    <w:rsid w:val="00A84C9B"/>
    <w:rsid w:val="00A9093D"/>
    <w:rsid w:val="00AB609A"/>
    <w:rsid w:val="00AB6D5C"/>
    <w:rsid w:val="00AC3B75"/>
    <w:rsid w:val="00AC5CF0"/>
    <w:rsid w:val="00AE6FAE"/>
    <w:rsid w:val="00AF43B5"/>
    <w:rsid w:val="00AF5D2D"/>
    <w:rsid w:val="00B00CF9"/>
    <w:rsid w:val="00B039F0"/>
    <w:rsid w:val="00B05DAE"/>
    <w:rsid w:val="00B26530"/>
    <w:rsid w:val="00B30367"/>
    <w:rsid w:val="00B42DD8"/>
    <w:rsid w:val="00B47B62"/>
    <w:rsid w:val="00B51756"/>
    <w:rsid w:val="00B51BC3"/>
    <w:rsid w:val="00B5675A"/>
    <w:rsid w:val="00B71CE4"/>
    <w:rsid w:val="00B74561"/>
    <w:rsid w:val="00B76347"/>
    <w:rsid w:val="00B77DD5"/>
    <w:rsid w:val="00BA111D"/>
    <w:rsid w:val="00BD6F6D"/>
    <w:rsid w:val="00BE184C"/>
    <w:rsid w:val="00BE1D1C"/>
    <w:rsid w:val="00BE22B5"/>
    <w:rsid w:val="00BE29EC"/>
    <w:rsid w:val="00BF40C2"/>
    <w:rsid w:val="00BF72BE"/>
    <w:rsid w:val="00C027D0"/>
    <w:rsid w:val="00C1022C"/>
    <w:rsid w:val="00C159CF"/>
    <w:rsid w:val="00C172F3"/>
    <w:rsid w:val="00C2176D"/>
    <w:rsid w:val="00C3453E"/>
    <w:rsid w:val="00C3726E"/>
    <w:rsid w:val="00C408FA"/>
    <w:rsid w:val="00C5539B"/>
    <w:rsid w:val="00C56943"/>
    <w:rsid w:val="00C73242"/>
    <w:rsid w:val="00C73B1D"/>
    <w:rsid w:val="00C75034"/>
    <w:rsid w:val="00C7721A"/>
    <w:rsid w:val="00CA3F93"/>
    <w:rsid w:val="00CB1537"/>
    <w:rsid w:val="00CC2B0B"/>
    <w:rsid w:val="00CE0A41"/>
    <w:rsid w:val="00CF7998"/>
    <w:rsid w:val="00D15D33"/>
    <w:rsid w:val="00D167D6"/>
    <w:rsid w:val="00D20E3A"/>
    <w:rsid w:val="00D2661E"/>
    <w:rsid w:val="00D364E2"/>
    <w:rsid w:val="00D4004A"/>
    <w:rsid w:val="00D42755"/>
    <w:rsid w:val="00D56BD1"/>
    <w:rsid w:val="00D73AF6"/>
    <w:rsid w:val="00D73CFF"/>
    <w:rsid w:val="00DA29A2"/>
    <w:rsid w:val="00DA327E"/>
    <w:rsid w:val="00DA6148"/>
    <w:rsid w:val="00DB19D9"/>
    <w:rsid w:val="00DB733A"/>
    <w:rsid w:val="00DC490A"/>
    <w:rsid w:val="00DC71DC"/>
    <w:rsid w:val="00DD411F"/>
    <w:rsid w:val="00E10A0F"/>
    <w:rsid w:val="00E136CE"/>
    <w:rsid w:val="00E138AE"/>
    <w:rsid w:val="00E20745"/>
    <w:rsid w:val="00E24469"/>
    <w:rsid w:val="00E36970"/>
    <w:rsid w:val="00E45419"/>
    <w:rsid w:val="00E500D1"/>
    <w:rsid w:val="00E72FEA"/>
    <w:rsid w:val="00E81923"/>
    <w:rsid w:val="00E8344E"/>
    <w:rsid w:val="00E84960"/>
    <w:rsid w:val="00E84B41"/>
    <w:rsid w:val="00E92F47"/>
    <w:rsid w:val="00E94CEF"/>
    <w:rsid w:val="00EA6EDD"/>
    <w:rsid w:val="00EB4C77"/>
    <w:rsid w:val="00EE1D9C"/>
    <w:rsid w:val="00EF61F1"/>
    <w:rsid w:val="00EF7B28"/>
    <w:rsid w:val="00F0058E"/>
    <w:rsid w:val="00F059CC"/>
    <w:rsid w:val="00F15F99"/>
    <w:rsid w:val="00F22BA2"/>
    <w:rsid w:val="00F260ED"/>
    <w:rsid w:val="00F32D69"/>
    <w:rsid w:val="00F41C9C"/>
    <w:rsid w:val="00F53F26"/>
    <w:rsid w:val="00F75236"/>
    <w:rsid w:val="00F80194"/>
    <w:rsid w:val="00F84231"/>
    <w:rsid w:val="00F9746B"/>
    <w:rsid w:val="00FA2B25"/>
    <w:rsid w:val="00FA2BA2"/>
    <w:rsid w:val="00FC2821"/>
    <w:rsid w:val="00FC3B30"/>
    <w:rsid w:val="00FC6F1E"/>
    <w:rsid w:val="00FD548D"/>
    <w:rsid w:val="00FF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3452F"/>
  <w15:docId w15:val="{FED79442-DA53-4917-B0E7-E28DEF65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773D8E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3"/>
    <w:next w:val="a3"/>
    <w:link w:val="10"/>
    <w:uiPriority w:val="9"/>
    <w:qFormat/>
    <w:rsid w:val="001E6DBE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bCs/>
      <w:caps/>
      <w:sz w:val="32"/>
      <w:szCs w:val="28"/>
    </w:rPr>
  </w:style>
  <w:style w:type="paragraph" w:styleId="2">
    <w:name w:val="heading 2"/>
    <w:basedOn w:val="a3"/>
    <w:next w:val="a3"/>
    <w:link w:val="20"/>
    <w:uiPriority w:val="9"/>
    <w:unhideWhenUsed/>
    <w:qFormat/>
    <w:rsid w:val="001E6DBE"/>
    <w:pPr>
      <w:keepNext/>
      <w:keepLines/>
      <w:spacing w:before="360" w:after="240"/>
      <w:ind w:firstLine="0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rsid w:val="00777361"/>
    <w:pPr>
      <w:keepNext/>
      <w:keepLines/>
      <w:spacing w:before="360" w:after="240"/>
      <w:outlineLvl w:val="2"/>
    </w:pPr>
    <w:rPr>
      <w:rFonts w:eastAsiaTheme="majorEastAsia" w:cstheme="majorBidi"/>
      <w:b/>
      <w:bCs/>
      <w:i/>
    </w:rPr>
  </w:style>
  <w:style w:type="paragraph" w:styleId="4">
    <w:name w:val="heading 4"/>
    <w:basedOn w:val="a3"/>
    <w:next w:val="a3"/>
    <w:link w:val="40"/>
    <w:uiPriority w:val="9"/>
    <w:unhideWhenUsed/>
    <w:rsid w:val="00B26530"/>
    <w:pPr>
      <w:keepNext/>
      <w:keepLines/>
      <w:spacing w:before="200"/>
      <w:ind w:left="864" w:hanging="864"/>
      <w:outlineLvl w:val="3"/>
    </w:pPr>
    <w:rPr>
      <w:rFonts w:eastAsiaTheme="majorEastAsia" w:cstheme="majorBidi"/>
      <w:bCs/>
      <w:iCs/>
      <w:u w:val="single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1E6DBE"/>
    <w:rPr>
      <w:rFonts w:ascii="Times New Roman" w:eastAsiaTheme="majorEastAsia" w:hAnsi="Times New Roman" w:cstheme="majorBidi"/>
      <w:b/>
      <w:bCs/>
      <w:caps/>
      <w:sz w:val="32"/>
      <w:szCs w:val="28"/>
    </w:rPr>
  </w:style>
  <w:style w:type="character" w:customStyle="1" w:styleId="20">
    <w:name w:val="Заголовок 2 Знак"/>
    <w:basedOn w:val="a4"/>
    <w:link w:val="2"/>
    <w:uiPriority w:val="9"/>
    <w:rsid w:val="001E6DBE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777361"/>
    <w:rPr>
      <w:rFonts w:ascii="Times New Roman" w:eastAsiaTheme="majorEastAsia" w:hAnsi="Times New Roman" w:cstheme="majorBidi"/>
      <w:b/>
      <w:bCs/>
      <w:i/>
      <w:sz w:val="28"/>
    </w:rPr>
  </w:style>
  <w:style w:type="paragraph" w:styleId="a7">
    <w:name w:val="header"/>
    <w:link w:val="a8"/>
    <w:uiPriority w:val="99"/>
    <w:unhideWhenUsed/>
    <w:rsid w:val="00A21E10"/>
    <w:pPr>
      <w:tabs>
        <w:tab w:val="center" w:pos="4677"/>
        <w:tab w:val="right" w:pos="9355"/>
      </w:tabs>
      <w:spacing w:line="240" w:lineRule="auto"/>
    </w:pPr>
    <w:rPr>
      <w:rFonts w:ascii="Times New Roman" w:hAnsi="Times New Roman"/>
      <w:sz w:val="24"/>
    </w:rPr>
  </w:style>
  <w:style w:type="character" w:customStyle="1" w:styleId="a8">
    <w:name w:val="Верхний колонтитул Знак"/>
    <w:basedOn w:val="a4"/>
    <w:link w:val="a7"/>
    <w:uiPriority w:val="99"/>
    <w:rsid w:val="00A21E10"/>
    <w:rPr>
      <w:rFonts w:ascii="Times New Roman" w:hAnsi="Times New Roman"/>
      <w:sz w:val="24"/>
    </w:rPr>
  </w:style>
  <w:style w:type="paragraph" w:styleId="a9">
    <w:name w:val="footer"/>
    <w:basedOn w:val="a3"/>
    <w:link w:val="aa"/>
    <w:uiPriority w:val="99"/>
    <w:unhideWhenUsed/>
    <w:rsid w:val="00A21E1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4"/>
    <w:link w:val="a9"/>
    <w:uiPriority w:val="99"/>
    <w:rsid w:val="00A21E10"/>
    <w:rPr>
      <w:rFonts w:ascii="Times New Roman" w:hAnsi="Times New Roman"/>
      <w:sz w:val="28"/>
    </w:rPr>
  </w:style>
  <w:style w:type="paragraph" w:styleId="ab">
    <w:name w:val="TOC Heading"/>
    <w:basedOn w:val="1"/>
    <w:next w:val="a3"/>
    <w:uiPriority w:val="39"/>
    <w:unhideWhenUsed/>
    <w:qFormat/>
    <w:rsid w:val="00277ED4"/>
    <w:pPr>
      <w:pageBreakBefore w:val="0"/>
      <w:outlineLvl w:val="9"/>
    </w:pPr>
    <w:rPr>
      <w:caps w:val="0"/>
    </w:rPr>
  </w:style>
  <w:style w:type="paragraph" w:customStyle="1" w:styleId="ac">
    <w:name w:val="Рисунок"/>
    <w:basedOn w:val="ad"/>
    <w:next w:val="ad"/>
    <w:qFormat/>
    <w:rsid w:val="00277ED4"/>
    <w:pPr>
      <w:keepNext/>
      <w:spacing w:after="0" w:line="360" w:lineRule="auto"/>
    </w:pPr>
    <w:rPr>
      <w:i w:val="0"/>
    </w:rPr>
  </w:style>
  <w:style w:type="paragraph" w:styleId="ad">
    <w:name w:val="caption"/>
    <w:next w:val="a3"/>
    <w:uiPriority w:val="35"/>
    <w:unhideWhenUsed/>
    <w:qFormat/>
    <w:rsid w:val="00953EE3"/>
    <w:pPr>
      <w:keepLines/>
      <w:jc w:val="center"/>
    </w:pPr>
    <w:rPr>
      <w:rFonts w:ascii="Times New Roman" w:hAnsi="Times New Roman"/>
      <w:bCs/>
      <w:i/>
      <w:sz w:val="24"/>
      <w:szCs w:val="18"/>
    </w:rPr>
  </w:style>
  <w:style w:type="paragraph" w:styleId="ae">
    <w:name w:val="Normal (Web)"/>
    <w:basedOn w:val="a3"/>
    <w:uiPriority w:val="99"/>
    <w:semiHidden/>
    <w:unhideWhenUsed/>
    <w:rsid w:val="0071773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c1">
    <w:name w:val="c1"/>
    <w:basedOn w:val="a4"/>
    <w:rsid w:val="00A9093D"/>
  </w:style>
  <w:style w:type="paragraph" w:styleId="af">
    <w:name w:val="List Paragraph"/>
    <w:aliases w:val="Список1"/>
    <w:basedOn w:val="a3"/>
    <w:link w:val="af0"/>
    <w:uiPriority w:val="34"/>
    <w:qFormat/>
    <w:rsid w:val="00A9093D"/>
    <w:pPr>
      <w:ind w:left="720"/>
      <w:contextualSpacing/>
    </w:pPr>
  </w:style>
  <w:style w:type="character" w:styleId="af1">
    <w:name w:val="Hyperlink"/>
    <w:basedOn w:val="a4"/>
    <w:uiPriority w:val="99"/>
    <w:unhideWhenUsed/>
    <w:rsid w:val="005745ED"/>
    <w:rPr>
      <w:color w:val="0000FF" w:themeColor="hyperlink"/>
      <w:u w:val="single"/>
    </w:rPr>
  </w:style>
  <w:style w:type="paragraph" w:customStyle="1" w:styleId="a2">
    <w:name w:val="Нумерованный список (для реферата)"/>
    <w:basedOn w:val="af"/>
    <w:link w:val="af2"/>
    <w:qFormat/>
    <w:rsid w:val="00594B0B"/>
    <w:pPr>
      <w:numPr>
        <w:numId w:val="1"/>
      </w:numPr>
    </w:pPr>
  </w:style>
  <w:style w:type="character" w:customStyle="1" w:styleId="af2">
    <w:name w:val="Нумерованный список (для реферата) Знак"/>
    <w:basedOn w:val="a4"/>
    <w:link w:val="a2"/>
    <w:rsid w:val="00594B0B"/>
    <w:rPr>
      <w:rFonts w:ascii="Times New Roman" w:hAnsi="Times New Roman"/>
      <w:sz w:val="28"/>
    </w:rPr>
  </w:style>
  <w:style w:type="character" w:customStyle="1" w:styleId="af3">
    <w:name w:val="Листинг знака"/>
    <w:basedOn w:val="a4"/>
    <w:uiPriority w:val="1"/>
    <w:qFormat/>
    <w:rsid w:val="009F6089"/>
    <w:rPr>
      <w:rFonts w:ascii="Courier New" w:hAnsi="Courier New"/>
      <w:sz w:val="24"/>
      <w:lang w:val="en-US"/>
    </w:rPr>
  </w:style>
  <w:style w:type="paragraph" w:customStyle="1" w:styleId="af4">
    <w:name w:val="Листинг"/>
    <w:next w:val="ad"/>
    <w:link w:val="af5"/>
    <w:qFormat/>
    <w:rsid w:val="00E92F47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360" w:lineRule="auto"/>
    </w:pPr>
    <w:rPr>
      <w:rFonts w:ascii="Courier New" w:hAnsi="Courier New"/>
      <w:noProof/>
      <w:sz w:val="24"/>
    </w:rPr>
  </w:style>
  <w:style w:type="character" w:customStyle="1" w:styleId="af5">
    <w:name w:val="Листинг Знак"/>
    <w:basedOn w:val="a4"/>
    <w:link w:val="af4"/>
    <w:rsid w:val="00E92F47"/>
    <w:rPr>
      <w:rFonts w:ascii="Courier New" w:hAnsi="Courier New"/>
      <w:noProof/>
      <w:sz w:val="24"/>
    </w:rPr>
  </w:style>
  <w:style w:type="paragraph" w:customStyle="1" w:styleId="a0">
    <w:name w:val="марк. список"/>
    <w:basedOn w:val="af"/>
    <w:link w:val="character"/>
    <w:qFormat/>
    <w:rsid w:val="0014211D"/>
    <w:pPr>
      <w:numPr>
        <w:numId w:val="2"/>
      </w:numPr>
      <w:contextualSpacing w:val="0"/>
    </w:pPr>
    <w:rPr>
      <w:rFonts w:eastAsia="Times New Roman" w:cs="Times New Roman"/>
      <w:color w:val="000000"/>
      <w:szCs w:val="28"/>
    </w:rPr>
  </w:style>
  <w:style w:type="character" w:customStyle="1" w:styleId="character">
    <w:name w:val="марк. список_character"/>
    <w:link w:val="a0"/>
    <w:locked/>
    <w:rsid w:val="0014211D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rsid w:val="00B26530"/>
    <w:rPr>
      <w:rFonts w:ascii="Times New Roman" w:eastAsiaTheme="majorEastAsia" w:hAnsi="Times New Roman" w:cstheme="majorBidi"/>
      <w:bCs/>
      <w:iCs/>
      <w:sz w:val="28"/>
      <w:u w:val="single"/>
    </w:rPr>
  </w:style>
  <w:style w:type="character" w:customStyle="1" w:styleId="af0">
    <w:name w:val="Абзац списка Знак"/>
    <w:aliases w:val="Список1 Знак"/>
    <w:basedOn w:val="a4"/>
    <w:link w:val="af"/>
    <w:uiPriority w:val="34"/>
    <w:rsid w:val="00B26530"/>
    <w:rPr>
      <w:rFonts w:ascii="Times New Roman" w:hAnsi="Times New Roman"/>
      <w:sz w:val="28"/>
    </w:rPr>
  </w:style>
  <w:style w:type="paragraph" w:styleId="af6">
    <w:name w:val="Body Text"/>
    <w:basedOn w:val="a3"/>
    <w:link w:val="af7"/>
    <w:unhideWhenUsed/>
    <w:rsid w:val="00BF72BE"/>
    <w:pPr>
      <w:spacing w:after="120"/>
    </w:pPr>
    <w:rPr>
      <w:szCs w:val="24"/>
      <w:lang w:val="en-US"/>
    </w:rPr>
  </w:style>
  <w:style w:type="character" w:customStyle="1" w:styleId="af7">
    <w:name w:val="Основной текст Знак"/>
    <w:basedOn w:val="a4"/>
    <w:link w:val="af6"/>
    <w:rsid w:val="00BF72BE"/>
    <w:rPr>
      <w:rFonts w:ascii="Times New Roman" w:hAnsi="Times New Roman"/>
      <w:sz w:val="28"/>
      <w:szCs w:val="24"/>
      <w:lang w:val="en-US"/>
    </w:rPr>
  </w:style>
  <w:style w:type="paragraph" w:styleId="a1">
    <w:name w:val="List Number"/>
    <w:basedOn w:val="a3"/>
    <w:uiPriority w:val="99"/>
    <w:unhideWhenUsed/>
    <w:qFormat/>
    <w:rsid w:val="00D2661E"/>
    <w:pPr>
      <w:numPr>
        <w:numId w:val="3"/>
      </w:numPr>
      <w:contextualSpacing/>
    </w:pPr>
  </w:style>
  <w:style w:type="character" w:styleId="af8">
    <w:name w:val="FollowedHyperlink"/>
    <w:basedOn w:val="a4"/>
    <w:uiPriority w:val="99"/>
    <w:semiHidden/>
    <w:unhideWhenUsed/>
    <w:rsid w:val="00D2661E"/>
    <w:rPr>
      <w:color w:val="800080" w:themeColor="followedHyperlink"/>
      <w:u w:val="single"/>
    </w:rPr>
  </w:style>
  <w:style w:type="paragraph" w:styleId="af9">
    <w:name w:val="Balloon Text"/>
    <w:basedOn w:val="a3"/>
    <w:link w:val="afa"/>
    <w:uiPriority w:val="99"/>
    <w:semiHidden/>
    <w:unhideWhenUsed/>
    <w:rsid w:val="000B00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4"/>
    <w:link w:val="af9"/>
    <w:uiPriority w:val="99"/>
    <w:semiHidden/>
    <w:rsid w:val="000B0072"/>
    <w:rPr>
      <w:rFonts w:ascii="Tahoma" w:hAnsi="Tahoma" w:cs="Tahoma"/>
      <w:sz w:val="16"/>
      <w:szCs w:val="16"/>
    </w:rPr>
  </w:style>
  <w:style w:type="table" w:styleId="afb">
    <w:name w:val="Table Grid"/>
    <w:basedOn w:val="a5"/>
    <w:uiPriority w:val="59"/>
    <w:rsid w:val="00215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3"/>
    <w:next w:val="a3"/>
    <w:autoRedefine/>
    <w:uiPriority w:val="39"/>
    <w:unhideWhenUsed/>
    <w:rsid w:val="002156A3"/>
    <w:pPr>
      <w:spacing w:after="100"/>
    </w:pPr>
  </w:style>
  <w:style w:type="paragraph" w:styleId="21">
    <w:name w:val="toc 2"/>
    <w:basedOn w:val="a3"/>
    <w:next w:val="a3"/>
    <w:autoRedefine/>
    <w:uiPriority w:val="39"/>
    <w:unhideWhenUsed/>
    <w:rsid w:val="002156A3"/>
    <w:pPr>
      <w:spacing w:after="100"/>
      <w:ind w:left="280"/>
    </w:pPr>
  </w:style>
  <w:style w:type="paragraph" w:styleId="31">
    <w:name w:val="toc 3"/>
    <w:basedOn w:val="a3"/>
    <w:next w:val="a3"/>
    <w:autoRedefine/>
    <w:uiPriority w:val="39"/>
    <w:unhideWhenUsed/>
    <w:rsid w:val="002156A3"/>
    <w:pPr>
      <w:spacing w:after="100"/>
      <w:ind w:left="560"/>
    </w:pPr>
  </w:style>
  <w:style w:type="paragraph" w:customStyle="1" w:styleId="Default">
    <w:name w:val="Default"/>
    <w:rsid w:val="00F53F2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c">
    <w:name w:val="No Spacing"/>
    <w:uiPriority w:val="1"/>
    <w:qFormat/>
    <w:rsid w:val="00DA29A2"/>
    <w:pPr>
      <w:widowControl w:val="0"/>
      <w:spacing w:after="0" w:line="240" w:lineRule="auto"/>
    </w:pPr>
    <w:rPr>
      <w:rFonts w:ascii="Courier New" w:hAnsi="Courier New"/>
      <w:sz w:val="24"/>
    </w:rPr>
  </w:style>
  <w:style w:type="paragraph" w:customStyle="1" w:styleId="ds-markdown-paragraph">
    <w:name w:val="ds-markdown-paragraph"/>
    <w:basedOn w:val="a3"/>
    <w:rsid w:val="001018C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d">
    <w:name w:val="Strong"/>
    <w:basedOn w:val="a4"/>
    <w:uiPriority w:val="22"/>
    <w:qFormat/>
    <w:rsid w:val="001018C7"/>
    <w:rPr>
      <w:b/>
      <w:bCs/>
    </w:rPr>
  </w:style>
  <w:style w:type="paragraph" w:customStyle="1" w:styleId="a">
    <w:name w:val="Обычный с нум"/>
    <w:basedOn w:val="a3"/>
    <w:qFormat/>
    <w:rsid w:val="00E84B41"/>
    <w:pPr>
      <w:numPr>
        <w:numId w:val="6"/>
      </w:numPr>
      <w:spacing w:line="240" w:lineRule="auto"/>
    </w:pPr>
    <w:rPr>
      <w:rFonts w:asciiTheme="minorHAnsi" w:hAnsiTheme="minorHAnsi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1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87493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3876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5049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969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918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237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594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_\&#1064;&#1072;&#1073;&#1083;&#1086;&#1085;%20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6D4D1E-5D47-49F9-8624-996AF0E2E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4.dotx</Template>
  <TotalTime>52</TotalTime>
  <Pages>6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Denis Dyubko</cp:lastModifiedBy>
  <cp:revision>30</cp:revision>
  <dcterms:created xsi:type="dcterms:W3CDTF">2026-09-20T15:51:00Z</dcterms:created>
  <dcterms:modified xsi:type="dcterms:W3CDTF">2026-09-20T21:49:00Z</dcterms:modified>
</cp:coreProperties>
</file>